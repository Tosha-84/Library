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6B52C" w14:textId="58AE13E1" w:rsidR="0053560D" w:rsidRDefault="0053560D" w:rsidP="0053560D">
      <w:pPr>
        <w:jc w:val="center"/>
        <w:rPr>
          <w:sz w:val="24"/>
        </w:rPr>
      </w:pPr>
    </w:p>
    <w:p w14:paraId="293D731C" w14:textId="3575C0E1" w:rsidR="00B83F8D" w:rsidRDefault="00B83F8D" w:rsidP="0053560D">
      <w:pPr>
        <w:jc w:val="center"/>
        <w:rPr>
          <w:sz w:val="24"/>
        </w:rPr>
      </w:pPr>
    </w:p>
    <w:p w14:paraId="01754B10" w14:textId="0BCD57B1" w:rsidR="00B83F8D" w:rsidRDefault="00B83F8D" w:rsidP="0053560D">
      <w:pPr>
        <w:jc w:val="center"/>
        <w:rPr>
          <w:sz w:val="24"/>
        </w:rPr>
      </w:pPr>
    </w:p>
    <w:p w14:paraId="5FA9E197" w14:textId="13403D5B" w:rsidR="00B83F8D" w:rsidRDefault="00B83F8D" w:rsidP="0053560D">
      <w:pPr>
        <w:jc w:val="center"/>
        <w:rPr>
          <w:sz w:val="24"/>
        </w:rPr>
      </w:pPr>
    </w:p>
    <w:p w14:paraId="227E7F9D" w14:textId="69F25C4F" w:rsidR="00B83F8D" w:rsidRDefault="00B83F8D" w:rsidP="0053560D">
      <w:pPr>
        <w:jc w:val="center"/>
        <w:rPr>
          <w:sz w:val="24"/>
        </w:rPr>
      </w:pPr>
    </w:p>
    <w:p w14:paraId="11CC3E56" w14:textId="6380117A" w:rsidR="00B83F8D" w:rsidRDefault="00B83F8D" w:rsidP="0053560D">
      <w:pPr>
        <w:jc w:val="center"/>
        <w:rPr>
          <w:sz w:val="24"/>
        </w:rPr>
      </w:pPr>
    </w:p>
    <w:p w14:paraId="432B63EA" w14:textId="72A4E5BE" w:rsidR="00B83F8D" w:rsidRDefault="00B83F8D" w:rsidP="0053560D">
      <w:pPr>
        <w:jc w:val="center"/>
        <w:rPr>
          <w:sz w:val="24"/>
        </w:rPr>
      </w:pPr>
    </w:p>
    <w:p w14:paraId="3B0E8CC8" w14:textId="383B97B8" w:rsidR="00B83F8D" w:rsidRDefault="00B83F8D" w:rsidP="0053560D">
      <w:pPr>
        <w:jc w:val="center"/>
        <w:rPr>
          <w:sz w:val="24"/>
        </w:rPr>
      </w:pPr>
    </w:p>
    <w:p w14:paraId="6138371F" w14:textId="44A792D4" w:rsidR="00B83F8D" w:rsidRDefault="00B83F8D" w:rsidP="0053560D">
      <w:pPr>
        <w:jc w:val="center"/>
        <w:rPr>
          <w:sz w:val="24"/>
        </w:rPr>
      </w:pPr>
    </w:p>
    <w:p w14:paraId="6BB89E70" w14:textId="24A31D35" w:rsidR="00B83F8D" w:rsidRDefault="00B83F8D" w:rsidP="0053560D">
      <w:pPr>
        <w:jc w:val="center"/>
        <w:rPr>
          <w:sz w:val="24"/>
        </w:rPr>
      </w:pPr>
    </w:p>
    <w:p w14:paraId="20A45119" w14:textId="5AC7F390" w:rsidR="00B83F8D" w:rsidRDefault="00B83F8D" w:rsidP="0053560D">
      <w:pPr>
        <w:jc w:val="center"/>
        <w:rPr>
          <w:sz w:val="24"/>
        </w:rPr>
      </w:pPr>
    </w:p>
    <w:p w14:paraId="43D7C017" w14:textId="46F117F5" w:rsidR="00B83F8D" w:rsidRDefault="00B83F8D" w:rsidP="0053560D">
      <w:pPr>
        <w:jc w:val="center"/>
        <w:rPr>
          <w:sz w:val="24"/>
        </w:rPr>
      </w:pPr>
    </w:p>
    <w:p w14:paraId="2A30F789" w14:textId="3394FAF8" w:rsidR="00B83F8D" w:rsidRDefault="00B83F8D" w:rsidP="0053560D">
      <w:pPr>
        <w:jc w:val="center"/>
        <w:rPr>
          <w:sz w:val="24"/>
        </w:rPr>
      </w:pPr>
    </w:p>
    <w:p w14:paraId="756CB868" w14:textId="66EB7673" w:rsidR="00B83F8D" w:rsidRDefault="00B83F8D" w:rsidP="0053560D">
      <w:pPr>
        <w:jc w:val="center"/>
        <w:rPr>
          <w:sz w:val="24"/>
        </w:rPr>
      </w:pPr>
    </w:p>
    <w:p w14:paraId="722BFF9A" w14:textId="1CF9B161" w:rsidR="00B83F8D" w:rsidRDefault="00B83F8D" w:rsidP="0053560D">
      <w:pPr>
        <w:jc w:val="center"/>
        <w:rPr>
          <w:sz w:val="24"/>
        </w:rPr>
      </w:pPr>
    </w:p>
    <w:p w14:paraId="3216A896" w14:textId="2A4E4DDF" w:rsidR="00B83F8D" w:rsidRDefault="00B83F8D" w:rsidP="0053560D">
      <w:pPr>
        <w:jc w:val="center"/>
        <w:rPr>
          <w:sz w:val="24"/>
        </w:rPr>
      </w:pPr>
    </w:p>
    <w:p w14:paraId="190E3383" w14:textId="50DAF7B7" w:rsidR="00B83F8D" w:rsidRDefault="00B83F8D" w:rsidP="0053560D">
      <w:pPr>
        <w:jc w:val="center"/>
        <w:rPr>
          <w:sz w:val="24"/>
        </w:rPr>
      </w:pPr>
    </w:p>
    <w:p w14:paraId="7B5DFA20" w14:textId="5F5184E0" w:rsidR="00B83F8D" w:rsidRDefault="00B83F8D" w:rsidP="0053560D">
      <w:pPr>
        <w:jc w:val="center"/>
        <w:rPr>
          <w:sz w:val="24"/>
        </w:rPr>
      </w:pPr>
    </w:p>
    <w:p w14:paraId="55636AE7" w14:textId="6208FE7A" w:rsidR="00B83F8D" w:rsidRDefault="00B83F8D" w:rsidP="0053560D">
      <w:pPr>
        <w:jc w:val="center"/>
        <w:rPr>
          <w:sz w:val="24"/>
        </w:rPr>
      </w:pPr>
    </w:p>
    <w:p w14:paraId="0E177101" w14:textId="3456EF4F" w:rsidR="00B83F8D" w:rsidRDefault="00B83F8D" w:rsidP="0053560D">
      <w:pPr>
        <w:jc w:val="center"/>
        <w:rPr>
          <w:sz w:val="24"/>
        </w:rPr>
      </w:pPr>
    </w:p>
    <w:p w14:paraId="0627692B" w14:textId="77777777" w:rsidR="00B83F8D" w:rsidRPr="00696582" w:rsidRDefault="00B83F8D" w:rsidP="0053560D">
      <w:pPr>
        <w:jc w:val="center"/>
        <w:rPr>
          <w:sz w:val="24"/>
        </w:rPr>
      </w:pPr>
    </w:p>
    <w:p w14:paraId="6CE10650" w14:textId="77777777" w:rsidR="0053560D" w:rsidRPr="00696582" w:rsidRDefault="0053560D" w:rsidP="0053560D">
      <w:pPr>
        <w:jc w:val="center"/>
        <w:rPr>
          <w:sz w:val="24"/>
        </w:rPr>
      </w:pPr>
    </w:p>
    <w:p w14:paraId="0FBC2726" w14:textId="77777777" w:rsidR="0053560D" w:rsidRPr="00696582" w:rsidRDefault="0053560D" w:rsidP="0053560D">
      <w:pPr>
        <w:jc w:val="center"/>
        <w:rPr>
          <w:sz w:val="24"/>
        </w:rPr>
      </w:pPr>
    </w:p>
    <w:p w14:paraId="4036887D" w14:textId="77777777" w:rsidR="0053560D" w:rsidRPr="00696582" w:rsidRDefault="0053560D" w:rsidP="0053560D">
      <w:pPr>
        <w:jc w:val="center"/>
        <w:rPr>
          <w:sz w:val="24"/>
        </w:rPr>
      </w:pPr>
    </w:p>
    <w:p w14:paraId="071EF948" w14:textId="5D170F2D" w:rsidR="0053560D" w:rsidRPr="00696582" w:rsidRDefault="0053560D" w:rsidP="0053560D">
      <w:pPr>
        <w:pStyle w:val="4"/>
        <w:rPr>
          <w:sz w:val="36"/>
        </w:rPr>
      </w:pPr>
      <w:r w:rsidRPr="00696582">
        <w:rPr>
          <w:sz w:val="36"/>
        </w:rPr>
        <w:t>Пояснительная записка</w:t>
      </w:r>
      <w:r w:rsidRPr="00696582">
        <w:rPr>
          <w:sz w:val="36"/>
        </w:rPr>
        <w:br/>
        <w:t xml:space="preserve">проекту </w:t>
      </w:r>
    </w:p>
    <w:p w14:paraId="473CDA12" w14:textId="30FA4454" w:rsidR="0053560D" w:rsidRPr="00696582" w:rsidRDefault="0053560D" w:rsidP="00B83F8D">
      <w:pPr>
        <w:pStyle w:val="af4"/>
      </w:pPr>
      <w:r w:rsidRPr="00696582"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Cs w:val="24"/>
        </w:rPr>
        <w:id w:val="267009891"/>
        <w:docPartObj>
          <w:docPartGallery w:val="Table of Contents"/>
          <w:docPartUnique/>
        </w:docPartObj>
      </w:sdtPr>
      <w:sdtContent>
        <w:p w14:paraId="0486AC40" w14:textId="77777777" w:rsidR="00A42F21" w:rsidRPr="00696582" w:rsidRDefault="009A535F" w:rsidP="00A42F21">
          <w:pPr>
            <w:pStyle w:val="ab"/>
            <w:jc w:val="center"/>
          </w:pPr>
          <w:r w:rsidRPr="00696582">
            <w:rPr>
              <w:color w:val="auto"/>
            </w:rPr>
            <w:t>Содержание</w:t>
          </w:r>
        </w:p>
        <w:p w14:paraId="448D3EEC" w14:textId="296C283D" w:rsidR="00A87908" w:rsidRDefault="00992567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96582">
            <w:fldChar w:fldCharType="begin"/>
          </w:r>
          <w:r w:rsidR="00A42F21" w:rsidRPr="00696582">
            <w:instrText xml:space="preserve"> TOC \o "1-3" \h \z \u </w:instrText>
          </w:r>
          <w:r w:rsidRPr="00696582">
            <w:fldChar w:fldCharType="separate"/>
          </w:r>
          <w:hyperlink w:anchor="_Toc116939218" w:history="1">
            <w:r w:rsidR="00A87908" w:rsidRPr="00446B79">
              <w:rPr>
                <w:rStyle w:val="ac"/>
                <w:noProof/>
              </w:rPr>
              <w:t>Введение</w:t>
            </w:r>
            <w:r w:rsidR="00A87908">
              <w:rPr>
                <w:noProof/>
                <w:webHidden/>
              </w:rPr>
              <w:tab/>
            </w:r>
            <w:r w:rsidR="00A87908">
              <w:rPr>
                <w:noProof/>
                <w:webHidden/>
              </w:rPr>
              <w:fldChar w:fldCharType="begin"/>
            </w:r>
            <w:r w:rsidR="00A87908">
              <w:rPr>
                <w:noProof/>
                <w:webHidden/>
              </w:rPr>
              <w:instrText xml:space="preserve"> PAGEREF _Toc116939218 \h </w:instrText>
            </w:r>
            <w:r w:rsidR="00A87908">
              <w:rPr>
                <w:noProof/>
                <w:webHidden/>
              </w:rPr>
            </w:r>
            <w:r w:rsidR="00A87908">
              <w:rPr>
                <w:noProof/>
                <w:webHidden/>
              </w:rPr>
              <w:fldChar w:fldCharType="separate"/>
            </w:r>
            <w:r w:rsidR="00A87908">
              <w:rPr>
                <w:noProof/>
                <w:webHidden/>
              </w:rPr>
              <w:t>3</w:t>
            </w:r>
            <w:r w:rsidR="00A87908">
              <w:rPr>
                <w:noProof/>
                <w:webHidden/>
              </w:rPr>
              <w:fldChar w:fldCharType="end"/>
            </w:r>
          </w:hyperlink>
        </w:p>
        <w:p w14:paraId="79B3CB35" w14:textId="4F117881" w:rsidR="00A87908" w:rsidRDefault="00A87908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39219" w:history="1">
            <w:r w:rsidRPr="00446B79">
              <w:rPr>
                <w:rStyle w:val="ac"/>
                <w:noProof/>
              </w:rPr>
              <w:t>1 Объектная модель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_Toc116939219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7AA8A" w14:textId="406D0429" w:rsidR="00A87908" w:rsidRDefault="00A87908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39220" w:history="1">
            <w:r w:rsidRPr="00446B79">
              <w:rPr>
                <w:rStyle w:val="ac"/>
                <w:noProof/>
              </w:rPr>
              <w:t>2 Структура инфологической модели и результаты её нормализации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_Toc116939220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63464" w14:textId="1CDD6C97" w:rsidR="00A87908" w:rsidRDefault="00A87908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39221" w:history="1">
            <w:r w:rsidRPr="00446B79">
              <w:rPr>
                <w:rStyle w:val="ac"/>
                <w:noProof/>
              </w:rPr>
              <w:t>2.1 Метод «Сущность-Связь»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_Toc116939221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4CC61" w14:textId="7A5CB914" w:rsidR="00A87908" w:rsidRDefault="00A87908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39222" w:history="1">
            <w:r w:rsidRPr="00446B79">
              <w:rPr>
                <w:rStyle w:val="ac"/>
                <w:noProof/>
              </w:rPr>
              <w:t>2.2 Сведение к 3НФ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_Toc116939222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16155" w14:textId="6C71E8FE" w:rsidR="00A87908" w:rsidRDefault="00A87908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39223" w:history="1">
            <w:r w:rsidRPr="00446B79">
              <w:rPr>
                <w:rStyle w:val="ac"/>
                <w:noProof/>
              </w:rPr>
              <w:t>3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_Toc116939223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FC748" w14:textId="71F87A99" w:rsidR="00A87908" w:rsidRDefault="00A87908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39224" w:history="1">
            <w:r w:rsidRPr="00446B79">
              <w:rPr>
                <w:rStyle w:val="ac"/>
                <w:noProof/>
              </w:rPr>
              <w:t>3.1 Логическая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_Toc116939224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CE0FC" w14:textId="3311ED7D" w:rsidR="00A87908" w:rsidRDefault="00A87908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39225" w:history="1">
            <w:r w:rsidRPr="00446B79">
              <w:rPr>
                <w:rStyle w:val="ac"/>
                <w:noProof/>
              </w:rPr>
              <w:t>3.2 Физическая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_Toc116939225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FF67D" w14:textId="7962A1B7" w:rsidR="00A87908" w:rsidRDefault="00A87908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39226" w:history="1">
            <w:r w:rsidRPr="00446B79">
              <w:rPr>
                <w:rStyle w:val="ac"/>
                <w:noProof/>
              </w:rPr>
              <w:t>4 Разработка серверной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_Toc116939226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01C8A" w14:textId="114054A6" w:rsidR="00A87908" w:rsidRDefault="00A87908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39227" w:history="1">
            <w:r w:rsidRPr="00446B79">
              <w:rPr>
                <w:rStyle w:val="ac"/>
                <w:noProof/>
              </w:rPr>
              <w:t>4.1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_Toc116939227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388D1" w14:textId="5877DC86" w:rsidR="00A87908" w:rsidRDefault="00A87908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39228" w:history="1">
            <w:r w:rsidRPr="00446B79">
              <w:rPr>
                <w:rStyle w:val="ac"/>
                <w:noProof/>
              </w:rPr>
              <w:t>4.2 Хранимые процедуры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_Toc116939228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4739E" w14:textId="17CBAF6C" w:rsidR="00A87908" w:rsidRDefault="00A87908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39229" w:history="1">
            <w:r w:rsidRPr="00446B79">
              <w:rPr>
                <w:rStyle w:val="ac"/>
                <w:noProof/>
              </w:rPr>
              <w:t>5 Разработка клиентской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_Toc116939229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46F5B" w14:textId="477760FA" w:rsidR="00A87908" w:rsidRDefault="00A87908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39230" w:history="1">
            <w:r w:rsidRPr="00446B79">
              <w:rPr>
                <w:rStyle w:val="ac"/>
                <w:noProof/>
              </w:rPr>
              <w:t>6 Инструкция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_Toc116939230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0D2C0" w14:textId="0245C371" w:rsidR="00A87908" w:rsidRDefault="00A87908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39231" w:history="1">
            <w:r w:rsidRPr="00446B79">
              <w:rPr>
                <w:rStyle w:val="ac"/>
                <w:noProof/>
              </w:rPr>
              <w:t>6.1 Инструкция библиотекаря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_Toc116939231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1B750" w14:textId="3249DF90" w:rsidR="00A87908" w:rsidRDefault="00A87908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39232" w:history="1">
            <w:r w:rsidRPr="00446B79">
              <w:rPr>
                <w:rStyle w:val="ac"/>
                <w:noProof/>
              </w:rPr>
              <w:t>6.2 Инструкция книговеда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_Toc116939232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24E4E" w14:textId="3DCFDDB6" w:rsidR="00A87908" w:rsidRDefault="00A87908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39233" w:history="1">
            <w:r w:rsidRPr="00446B79">
              <w:rPr>
                <w:rStyle w:val="ac"/>
                <w:noProof/>
              </w:rPr>
              <w:t>6.3 Инструкция читателя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_Toc116939233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2E2CC" w14:textId="03BCDE41" w:rsidR="00A87908" w:rsidRDefault="00A87908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39234" w:history="1">
            <w:r w:rsidRPr="00446B79">
              <w:rPr>
                <w:rStyle w:val="ac"/>
                <w:noProof/>
              </w:rPr>
              <w:t>7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_Toc116939234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38B7F" w14:textId="5F98146C" w:rsidR="00A87908" w:rsidRDefault="00A87908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39235" w:history="1">
            <w:r w:rsidRPr="00446B79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_Toc116939235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B4361" w14:textId="7C28B90E" w:rsidR="00A87908" w:rsidRDefault="00A87908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39236" w:history="1">
            <w:r w:rsidRPr="00446B79">
              <w:rPr>
                <w:rStyle w:val="ac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_Toc116939236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E34FC" w14:textId="16A4BB94" w:rsidR="00A42F21" w:rsidRPr="00696582" w:rsidRDefault="00992567" w:rsidP="00433C1A">
          <w:r w:rsidRPr="00696582">
            <w:fldChar w:fldCharType="end"/>
          </w:r>
        </w:p>
      </w:sdtContent>
    </w:sdt>
    <w:p w14:paraId="44838249" w14:textId="77777777" w:rsidR="00A42F21" w:rsidRPr="00696582" w:rsidRDefault="00A42F21">
      <w:pPr>
        <w:spacing w:after="200" w:line="276" w:lineRule="auto"/>
        <w:rPr>
          <w:rFonts w:eastAsiaTheme="majorEastAsia" w:cstheme="majorBidi"/>
          <w:b/>
          <w:bCs/>
          <w:color w:val="000000" w:themeColor="text1"/>
          <w:szCs w:val="28"/>
        </w:rPr>
      </w:pPr>
      <w:r w:rsidRPr="00696582">
        <w:br w:type="page"/>
      </w:r>
    </w:p>
    <w:p w14:paraId="042A0317" w14:textId="77777777" w:rsidR="005E471B" w:rsidRPr="00696582" w:rsidRDefault="00A42F21" w:rsidP="00031D56">
      <w:pPr>
        <w:pStyle w:val="aa"/>
        <w:jc w:val="center"/>
        <w:rPr>
          <w:lang w:val="ru-RU"/>
        </w:rPr>
      </w:pPr>
      <w:bookmarkStart w:id="0" w:name="_Toc116939218"/>
      <w:r w:rsidRPr="00696582">
        <w:rPr>
          <w:lang w:val="ru-RU"/>
        </w:rPr>
        <w:lastRenderedPageBreak/>
        <w:t>Введение</w:t>
      </w:r>
      <w:bookmarkEnd w:id="0"/>
    </w:p>
    <w:p w14:paraId="5AC5314A" w14:textId="77777777" w:rsidR="00613360" w:rsidRPr="00696582" w:rsidRDefault="005A5B74" w:rsidP="00613360">
      <w:pPr>
        <w:pStyle w:val="a7"/>
      </w:pPr>
      <w:r w:rsidRPr="00696582">
        <w:t>В современном мире</w:t>
      </w:r>
      <w:r w:rsidR="001C157C" w:rsidRPr="00696582">
        <w:t xml:space="preserve"> крутятся огромные объёмы информации, которая применяется для хранения конфиденциальных данных, анализа и </w:t>
      </w:r>
      <w:r w:rsidR="00CB6786" w:rsidRPr="00696582">
        <w:t>прогнозирования различных событий.</w:t>
      </w:r>
      <w:r w:rsidR="002B474E" w:rsidRPr="00696582">
        <w:t xml:space="preserve"> Для подобных целей повсеместно используются базы данных.</w:t>
      </w:r>
    </w:p>
    <w:p w14:paraId="5A00DCF7" w14:textId="77777777" w:rsidR="00780DB3" w:rsidRPr="00696582" w:rsidRDefault="00780DB3" w:rsidP="00613360">
      <w:pPr>
        <w:pStyle w:val="a7"/>
      </w:pPr>
      <w:r w:rsidRPr="00696582">
        <w:t xml:space="preserve">База данных – это упорядоченный набор структурированной информации или данных, которые обычно хранятся в электронном виде в компьютерной системе. База данных </w:t>
      </w:r>
      <w:r w:rsidR="00060406" w:rsidRPr="00696582">
        <w:t>в основном</w:t>
      </w:r>
      <w:r w:rsidRPr="00696582">
        <w:t xml:space="preserve"> управляется системой управления базами данных (СУБД).</w:t>
      </w:r>
    </w:p>
    <w:p w14:paraId="6E29DDF3" w14:textId="5E4A38CF" w:rsidR="00CB096A" w:rsidRPr="00696582" w:rsidRDefault="00B83F8D" w:rsidP="00CB096A">
      <w:pPr>
        <w:pStyle w:val="a7"/>
      </w:pPr>
      <w:r>
        <w:t>П</w:t>
      </w:r>
      <w:r w:rsidR="00613360" w:rsidRPr="00696582">
        <w:t>роект предназначен для получения более глубоких навыков по проектированию структуры БД; проектированию, написанию и отладке приложений для ведения БД и разработке разнообразных запро</w:t>
      </w:r>
      <w:r w:rsidR="00780DB3" w:rsidRPr="00696582">
        <w:t>сов к БД.</w:t>
      </w:r>
    </w:p>
    <w:p w14:paraId="57349488" w14:textId="507F9069" w:rsidR="00780DB3" w:rsidRPr="00696582" w:rsidRDefault="00780DB3" w:rsidP="00780DB3">
      <w:pPr>
        <w:pStyle w:val="a7"/>
      </w:pPr>
      <w:r w:rsidRPr="00696582">
        <w:t>В ходе выполнения проекта будут выполнены следующие этапы:</w:t>
      </w:r>
    </w:p>
    <w:p w14:paraId="17331CEB" w14:textId="77777777" w:rsidR="00613360" w:rsidRPr="00696582" w:rsidRDefault="00613360" w:rsidP="00780DB3">
      <w:pPr>
        <w:pStyle w:val="a7"/>
        <w:numPr>
          <w:ilvl w:val="0"/>
          <w:numId w:val="44"/>
        </w:numPr>
        <w:ind w:left="0" w:firstLine="709"/>
      </w:pPr>
      <w:r w:rsidRPr="00696582">
        <w:t>Разработка объектной модели задачи.</w:t>
      </w:r>
    </w:p>
    <w:p w14:paraId="1EE93259" w14:textId="77777777" w:rsidR="00613360" w:rsidRPr="00696582" w:rsidRDefault="00613360" w:rsidP="00780DB3">
      <w:pPr>
        <w:pStyle w:val="a8"/>
        <w:numPr>
          <w:ilvl w:val="0"/>
          <w:numId w:val="44"/>
        </w:numPr>
        <w:ind w:left="0" w:firstLine="709"/>
      </w:pPr>
      <w:r w:rsidRPr="00696582">
        <w:t>Логическое проектирование структуры БД.</w:t>
      </w:r>
    </w:p>
    <w:p w14:paraId="733D450A" w14:textId="77777777" w:rsidR="00613360" w:rsidRPr="00696582" w:rsidRDefault="00613360" w:rsidP="00780DB3">
      <w:pPr>
        <w:pStyle w:val="a8"/>
        <w:numPr>
          <w:ilvl w:val="0"/>
          <w:numId w:val="44"/>
        </w:numPr>
        <w:ind w:left="0" w:firstLine="709"/>
      </w:pPr>
      <w:r w:rsidRPr="00696582">
        <w:t>Физическое проектирование БД на сервере БД.</w:t>
      </w:r>
    </w:p>
    <w:p w14:paraId="108E8021" w14:textId="77777777" w:rsidR="00613360" w:rsidRPr="00696582" w:rsidRDefault="00613360" w:rsidP="00780DB3">
      <w:pPr>
        <w:pStyle w:val="a8"/>
        <w:numPr>
          <w:ilvl w:val="0"/>
          <w:numId w:val="44"/>
        </w:numPr>
        <w:ind w:left="0" w:firstLine="709"/>
      </w:pPr>
      <w:r w:rsidRPr="00696582">
        <w:t>Описание функций клиентской части и проектирование ее структуры для каждой реализации.</w:t>
      </w:r>
    </w:p>
    <w:p w14:paraId="45D63041" w14:textId="77777777" w:rsidR="00613360" w:rsidRPr="00696582" w:rsidRDefault="00613360" w:rsidP="00780DB3">
      <w:pPr>
        <w:pStyle w:val="a8"/>
        <w:numPr>
          <w:ilvl w:val="0"/>
          <w:numId w:val="44"/>
        </w:numPr>
        <w:ind w:left="0" w:firstLine="709"/>
      </w:pPr>
      <w:r w:rsidRPr="00696582">
        <w:t>Проектирование форм/окон входных и выходных документов.</w:t>
      </w:r>
    </w:p>
    <w:p w14:paraId="45060548" w14:textId="77777777" w:rsidR="00613360" w:rsidRPr="00696582" w:rsidRDefault="00613360" w:rsidP="00780DB3">
      <w:pPr>
        <w:pStyle w:val="a8"/>
        <w:numPr>
          <w:ilvl w:val="0"/>
          <w:numId w:val="44"/>
        </w:numPr>
        <w:ind w:left="0" w:firstLine="709"/>
      </w:pPr>
      <w:r w:rsidRPr="00696582">
        <w:t>Программирование и отладка.</w:t>
      </w:r>
    </w:p>
    <w:p w14:paraId="13056291" w14:textId="77777777" w:rsidR="00613360" w:rsidRPr="00696582" w:rsidRDefault="00613360" w:rsidP="00780DB3">
      <w:pPr>
        <w:pStyle w:val="a8"/>
        <w:numPr>
          <w:ilvl w:val="0"/>
          <w:numId w:val="44"/>
        </w:numPr>
        <w:ind w:left="0" w:firstLine="709"/>
      </w:pPr>
      <w:r w:rsidRPr="00696582">
        <w:t>Планирование тестов и прогон тестовых примеров.</w:t>
      </w:r>
    </w:p>
    <w:p w14:paraId="50A30C1F" w14:textId="77777777" w:rsidR="00A42F21" w:rsidRPr="00696582" w:rsidRDefault="00A42F21" w:rsidP="00A42F21">
      <w:pPr>
        <w:pStyle w:val="a7"/>
      </w:pPr>
    </w:p>
    <w:p w14:paraId="1A14EAFD" w14:textId="77777777" w:rsidR="00A42F21" w:rsidRPr="00696582" w:rsidRDefault="00A42F21">
      <w:pPr>
        <w:spacing w:after="200" w:line="276" w:lineRule="auto"/>
        <w:rPr>
          <w:rFonts w:eastAsiaTheme="majorEastAsia" w:cstheme="majorBidi"/>
          <w:b/>
          <w:bCs/>
          <w:color w:val="000000"/>
          <w:szCs w:val="28"/>
        </w:rPr>
      </w:pPr>
      <w:r w:rsidRPr="00696582">
        <w:rPr>
          <w:color w:val="000000"/>
        </w:rPr>
        <w:br w:type="page"/>
      </w:r>
    </w:p>
    <w:p w14:paraId="2F87AAB4" w14:textId="77777777" w:rsidR="009A535F" w:rsidRPr="00696582" w:rsidRDefault="009A535F" w:rsidP="009A535F">
      <w:pPr>
        <w:pStyle w:val="aa"/>
        <w:rPr>
          <w:color w:val="000000"/>
          <w:lang w:val="ru-RU"/>
        </w:rPr>
      </w:pPr>
      <w:bookmarkStart w:id="1" w:name="_Toc88158838"/>
      <w:bookmarkStart w:id="2" w:name="_Toc116939219"/>
      <w:r w:rsidRPr="00696582">
        <w:rPr>
          <w:color w:val="000000"/>
          <w:lang w:val="ru-RU"/>
        </w:rPr>
        <w:lastRenderedPageBreak/>
        <w:t>1 Объектная модель задачи</w:t>
      </w:r>
      <w:bookmarkEnd w:id="1"/>
      <w:bookmarkEnd w:id="2"/>
    </w:p>
    <w:p w14:paraId="02AC771D" w14:textId="77777777" w:rsidR="009A535F" w:rsidRPr="00696582" w:rsidRDefault="009A535F" w:rsidP="009A535F">
      <w:pPr>
        <w:pStyle w:val="a7"/>
      </w:pPr>
      <w:r w:rsidRPr="00696582">
        <w:t>Построение модели необходимо для того, чтобы лучше понимать разрабатываемую систему.</w:t>
      </w:r>
    </w:p>
    <w:p w14:paraId="2D623E19" w14:textId="77777777" w:rsidR="009A535F" w:rsidRPr="00696582" w:rsidRDefault="009A535F" w:rsidP="009A535F">
      <w:pPr>
        <w:pStyle w:val="a7"/>
      </w:pPr>
      <w:r w:rsidRPr="00696582">
        <w:t>Моделирование позволяет решить следующие задачи:</w:t>
      </w:r>
    </w:p>
    <w:p w14:paraId="2CF4FF28" w14:textId="77777777" w:rsidR="009A535F" w:rsidRPr="00696582" w:rsidRDefault="009A535F" w:rsidP="009A535F">
      <w:pPr>
        <w:pStyle w:val="a7"/>
        <w:numPr>
          <w:ilvl w:val="0"/>
          <w:numId w:val="17"/>
        </w:numPr>
        <w:ind w:left="0" w:firstLine="709"/>
      </w:pPr>
      <w:r w:rsidRPr="00696582">
        <w:t>визуализировать систему в ее текущем или желательном для нас состоянии;</w:t>
      </w:r>
    </w:p>
    <w:p w14:paraId="4DED633E" w14:textId="77777777" w:rsidR="009A535F" w:rsidRPr="00696582" w:rsidRDefault="009A535F" w:rsidP="009A535F">
      <w:pPr>
        <w:pStyle w:val="a7"/>
        <w:numPr>
          <w:ilvl w:val="0"/>
          <w:numId w:val="17"/>
        </w:numPr>
        <w:ind w:left="0" w:firstLine="709"/>
      </w:pPr>
      <w:r w:rsidRPr="00696582">
        <w:t>определить структуру или поведение системы;</w:t>
      </w:r>
    </w:p>
    <w:p w14:paraId="270526D4" w14:textId="77777777" w:rsidR="009A535F" w:rsidRPr="00696582" w:rsidRDefault="009A535F" w:rsidP="009A535F">
      <w:pPr>
        <w:pStyle w:val="a7"/>
        <w:numPr>
          <w:ilvl w:val="0"/>
          <w:numId w:val="17"/>
        </w:numPr>
        <w:ind w:left="0" w:firstLine="709"/>
      </w:pPr>
      <w:r w:rsidRPr="00696582">
        <w:t>получить шаблон, позволяющий затем сконструировать систему;</w:t>
      </w:r>
    </w:p>
    <w:p w14:paraId="0BAF5CAC" w14:textId="77777777" w:rsidR="009A535F" w:rsidRPr="00696582" w:rsidRDefault="009A535F" w:rsidP="009A535F">
      <w:pPr>
        <w:pStyle w:val="a7"/>
        <w:numPr>
          <w:ilvl w:val="0"/>
          <w:numId w:val="17"/>
        </w:numPr>
        <w:ind w:left="0" w:firstLine="709"/>
      </w:pPr>
      <w:r w:rsidRPr="00696582">
        <w:t>документировать принимаемые решения, используя полученные модели.</w:t>
      </w:r>
    </w:p>
    <w:p w14:paraId="6182FB2A" w14:textId="77777777" w:rsidR="009A535F" w:rsidRPr="00696582" w:rsidRDefault="009A535F" w:rsidP="009A535F">
      <w:pPr>
        <w:pStyle w:val="a7"/>
      </w:pPr>
      <w:r w:rsidRPr="00696582">
        <w:t>При разработке программного обеспечения существует несколько подходов к моделированию. Важнейшие из них – алгоритмический и объектно-ориентированный. Наиболее современным подходом к разработке программного обеспечения является объектно-ориентированный.</w:t>
      </w:r>
    </w:p>
    <w:p w14:paraId="78EA5B70" w14:textId="77777777" w:rsidR="009A535F" w:rsidRPr="00696582" w:rsidRDefault="009A535F" w:rsidP="009A535F">
      <w:pPr>
        <w:pStyle w:val="a7"/>
      </w:pPr>
      <w:proofErr w:type="gramStart"/>
      <w:r w:rsidRPr="00696582">
        <w:t>Согласно заданию</w:t>
      </w:r>
      <w:proofErr w:type="gramEnd"/>
      <w:r w:rsidRPr="00696582">
        <w:t xml:space="preserve"> построим модель прецедентов (рис 1.1). Она отображает </w:t>
      </w:r>
    </w:p>
    <w:p w14:paraId="51C2C814" w14:textId="77777777" w:rsidR="009A535F" w:rsidRPr="00696582" w:rsidRDefault="00060406" w:rsidP="00060406">
      <w:pPr>
        <w:pStyle w:val="a7"/>
        <w:jc w:val="center"/>
      </w:pPr>
      <w:r w:rsidRPr="00696582">
        <w:rPr>
          <w:noProof/>
        </w:rPr>
        <w:drawing>
          <wp:inline distT="0" distB="0" distL="0" distR="0" wp14:anchorId="1AF85B51" wp14:editId="44D3E467">
            <wp:extent cx="4682624" cy="4067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4618" cy="407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92CA" w14:textId="77777777" w:rsidR="009A535F" w:rsidRPr="00696582" w:rsidRDefault="009A535F" w:rsidP="009A535F">
      <w:pPr>
        <w:pStyle w:val="a7"/>
        <w:jc w:val="center"/>
      </w:pPr>
      <w:r w:rsidRPr="00696582">
        <w:t>Рисунок 1.1 – Диаграмма прецедентов</w:t>
      </w:r>
    </w:p>
    <w:p w14:paraId="04461BF7" w14:textId="77777777" w:rsidR="009A535F" w:rsidRPr="00696582" w:rsidRDefault="009A535F" w:rsidP="009A535F">
      <w:pPr>
        <w:ind w:firstLine="567"/>
      </w:pPr>
      <w:r w:rsidRPr="00696582">
        <w:t xml:space="preserve">Создаём диаграммы классов интерфейса и данных проектируемого приложения (см. рис. 1.2 и 1.3). </w:t>
      </w:r>
    </w:p>
    <w:p w14:paraId="10AB7846" w14:textId="77777777" w:rsidR="009A535F" w:rsidRPr="00696582" w:rsidRDefault="009A535F" w:rsidP="009A535F">
      <w:pPr>
        <w:pStyle w:val="a7"/>
        <w:jc w:val="center"/>
      </w:pPr>
    </w:p>
    <w:p w14:paraId="1D31C8FC" w14:textId="77777777" w:rsidR="009A535F" w:rsidRPr="00696582" w:rsidRDefault="00F10325" w:rsidP="009A535F">
      <w:pPr>
        <w:pStyle w:val="a7"/>
        <w:jc w:val="center"/>
      </w:pPr>
      <w:r w:rsidRPr="00696582">
        <w:rPr>
          <w:noProof/>
        </w:rPr>
        <w:lastRenderedPageBreak/>
        <w:drawing>
          <wp:inline distT="0" distB="0" distL="0" distR="0" wp14:anchorId="0FEE232E" wp14:editId="3DC8546F">
            <wp:extent cx="4816475" cy="540032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2270" cy="540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1DD4" w14:textId="77777777" w:rsidR="009A535F" w:rsidRPr="00696582" w:rsidRDefault="009A535F" w:rsidP="009A535F">
      <w:pPr>
        <w:pStyle w:val="a7"/>
        <w:jc w:val="center"/>
      </w:pPr>
      <w:r w:rsidRPr="00696582">
        <w:t>Рисунок 1.2 – Диаграмма классов (пакет «Данные»)</w:t>
      </w:r>
    </w:p>
    <w:p w14:paraId="5E9CFCEB" w14:textId="77777777" w:rsidR="009A535F" w:rsidRPr="00696582" w:rsidRDefault="009A535F" w:rsidP="009A535F">
      <w:pPr>
        <w:ind w:firstLine="567"/>
      </w:pPr>
    </w:p>
    <w:p w14:paraId="479FB856" w14:textId="77777777" w:rsidR="009A535F" w:rsidRPr="00696582" w:rsidRDefault="009A535F" w:rsidP="009A535F">
      <w:pPr>
        <w:ind w:firstLine="567"/>
      </w:pPr>
      <w:r w:rsidRPr="00696582">
        <w:t>В построенной диаграмме классов отображены все формы будущего приложения и их взаимосвязь.</w:t>
      </w:r>
    </w:p>
    <w:p w14:paraId="556F8379" w14:textId="77777777" w:rsidR="009A535F" w:rsidRPr="00696582" w:rsidRDefault="006441F2" w:rsidP="009A535F">
      <w:pPr>
        <w:pStyle w:val="a7"/>
        <w:jc w:val="center"/>
      </w:pPr>
      <w:r w:rsidRPr="00696582">
        <w:rPr>
          <w:noProof/>
        </w:rPr>
        <w:drawing>
          <wp:inline distT="0" distB="0" distL="0" distR="0" wp14:anchorId="495BED0E" wp14:editId="66A21DE8">
            <wp:extent cx="5805918" cy="2165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2958" cy="217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96B2" w14:textId="77777777" w:rsidR="009A535F" w:rsidRPr="00696582" w:rsidRDefault="009A535F" w:rsidP="009A535F">
      <w:pPr>
        <w:pStyle w:val="a7"/>
        <w:jc w:val="center"/>
      </w:pPr>
      <w:r w:rsidRPr="00696582">
        <w:t>Рисунок 1.3 – Диаграмма классов (пакет «Интерфейс приложения»)</w:t>
      </w:r>
    </w:p>
    <w:p w14:paraId="3488E70F" w14:textId="77777777" w:rsidR="009A535F" w:rsidRPr="00696582" w:rsidRDefault="009A535F" w:rsidP="009A535F">
      <w:pPr>
        <w:pStyle w:val="a7"/>
        <w:rPr>
          <w:szCs w:val="34"/>
        </w:rPr>
      </w:pPr>
      <w:r w:rsidRPr="00696582">
        <w:t>Диаграммы последовательностей используются для уточнения диаграмм прецедентов</w:t>
      </w:r>
      <w:r w:rsidRPr="00696582">
        <w:rPr>
          <w:szCs w:val="34"/>
        </w:rPr>
        <w:t xml:space="preserve">, более детального описания логики сценариев использования. </w:t>
      </w:r>
    </w:p>
    <w:p w14:paraId="0314ED5D" w14:textId="77777777" w:rsidR="009A535F" w:rsidRPr="00696582" w:rsidRDefault="009A535F" w:rsidP="009A535F">
      <w:pPr>
        <w:pStyle w:val="a7"/>
        <w:rPr>
          <w:szCs w:val="34"/>
        </w:rPr>
      </w:pPr>
      <w:r w:rsidRPr="00696582">
        <w:rPr>
          <w:szCs w:val="34"/>
        </w:rPr>
        <w:t xml:space="preserve">Диаграммы последовательностей обычно содержат </w:t>
      </w:r>
      <w:r w:rsidRPr="00696582">
        <w:t>объекты</w:t>
      </w:r>
      <w:r w:rsidRPr="00696582">
        <w:rPr>
          <w:szCs w:val="34"/>
        </w:rPr>
        <w:t xml:space="preserve">, которые </w:t>
      </w:r>
    </w:p>
    <w:p w14:paraId="54E2C421" w14:textId="77777777" w:rsidR="009A535F" w:rsidRPr="00696582" w:rsidRDefault="009A535F" w:rsidP="009A535F">
      <w:pPr>
        <w:pStyle w:val="a7"/>
        <w:ind w:firstLine="0"/>
        <w:rPr>
          <w:szCs w:val="34"/>
        </w:rPr>
      </w:pPr>
      <w:r w:rsidRPr="00696582">
        <w:lastRenderedPageBreak/>
        <w:t>взаимодействуют в рамках сценария</w:t>
      </w:r>
      <w:r w:rsidRPr="00696582">
        <w:rPr>
          <w:szCs w:val="34"/>
        </w:rPr>
        <w:t xml:space="preserve">, </w:t>
      </w:r>
      <w:r w:rsidRPr="00696582">
        <w:t>сообщения</w:t>
      </w:r>
      <w:r w:rsidRPr="00696582">
        <w:rPr>
          <w:szCs w:val="34"/>
        </w:rPr>
        <w:t>, которыми они обмениваются, и </w:t>
      </w:r>
      <w:r w:rsidRPr="00696582">
        <w:t>возвращаемые результаты</w:t>
      </w:r>
      <w:r w:rsidRPr="00696582">
        <w:rPr>
          <w:szCs w:val="34"/>
        </w:rPr>
        <w:t>, связанные с сообщениями.</w:t>
      </w:r>
    </w:p>
    <w:p w14:paraId="1A8AFA70" w14:textId="77777777" w:rsidR="009A535F" w:rsidRPr="00696582" w:rsidRDefault="009A535F" w:rsidP="009A535F">
      <w:pPr>
        <w:pStyle w:val="a7"/>
      </w:pPr>
    </w:p>
    <w:p w14:paraId="60B65A00" w14:textId="77777777" w:rsidR="009A535F" w:rsidRPr="00696582" w:rsidRDefault="00935406" w:rsidP="009A535F">
      <w:pPr>
        <w:pStyle w:val="a7"/>
        <w:jc w:val="center"/>
      </w:pPr>
      <w:r w:rsidRPr="00696582">
        <w:rPr>
          <w:noProof/>
        </w:rPr>
        <w:drawing>
          <wp:inline distT="0" distB="0" distL="0" distR="0" wp14:anchorId="746235BA" wp14:editId="76B428B6">
            <wp:extent cx="5723377" cy="215265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6420" cy="2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9E7F" w14:textId="77777777" w:rsidR="009A535F" w:rsidRPr="00696582" w:rsidRDefault="009A535F" w:rsidP="009A535F">
      <w:pPr>
        <w:pStyle w:val="a7"/>
        <w:jc w:val="center"/>
      </w:pPr>
      <w:r w:rsidRPr="00696582">
        <w:t>Рисунок 1.4 – Диаграмма последовательностей (</w:t>
      </w:r>
      <w:r w:rsidR="006441F2" w:rsidRPr="00696582">
        <w:t>Ведение списка пользователей</w:t>
      </w:r>
      <w:r w:rsidRPr="00696582">
        <w:t>)</w:t>
      </w:r>
    </w:p>
    <w:p w14:paraId="0F784894" w14:textId="77777777" w:rsidR="009A535F" w:rsidRPr="00696582" w:rsidRDefault="009A535F" w:rsidP="009A535F">
      <w:pPr>
        <w:pStyle w:val="a7"/>
        <w:jc w:val="center"/>
      </w:pPr>
    </w:p>
    <w:p w14:paraId="14851276" w14:textId="77777777" w:rsidR="009A535F" w:rsidRPr="00696582" w:rsidRDefault="00577150" w:rsidP="009A535F">
      <w:pPr>
        <w:pStyle w:val="a7"/>
        <w:jc w:val="center"/>
      </w:pPr>
      <w:r w:rsidRPr="00696582">
        <w:rPr>
          <w:noProof/>
        </w:rPr>
        <w:drawing>
          <wp:inline distT="0" distB="0" distL="0" distR="0" wp14:anchorId="788ACFF7" wp14:editId="00592EB2">
            <wp:extent cx="5642278" cy="257175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0220" cy="257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F14A" w14:textId="77777777" w:rsidR="009A535F" w:rsidRPr="00696582" w:rsidRDefault="009A535F" w:rsidP="009A535F">
      <w:pPr>
        <w:pStyle w:val="a7"/>
        <w:jc w:val="center"/>
      </w:pPr>
      <w:r w:rsidRPr="00696582">
        <w:t>Рисунок 1.5 – Диаграмма последовательностей (</w:t>
      </w:r>
      <w:r w:rsidR="006441F2" w:rsidRPr="00696582">
        <w:t>Выдача и возврат книг</w:t>
      </w:r>
      <w:r w:rsidRPr="00696582">
        <w:t>)</w:t>
      </w:r>
    </w:p>
    <w:p w14:paraId="4132751B" w14:textId="77777777" w:rsidR="009A535F" w:rsidRPr="00696582" w:rsidRDefault="009A535F" w:rsidP="009A535F">
      <w:pPr>
        <w:pStyle w:val="a7"/>
        <w:jc w:val="center"/>
      </w:pPr>
    </w:p>
    <w:p w14:paraId="47C362C0" w14:textId="77777777" w:rsidR="009A535F" w:rsidRPr="00696582" w:rsidRDefault="000E7E27" w:rsidP="009A535F">
      <w:pPr>
        <w:pStyle w:val="a7"/>
        <w:jc w:val="center"/>
      </w:pPr>
      <w:r w:rsidRPr="00696582">
        <w:rPr>
          <w:noProof/>
        </w:rPr>
        <w:lastRenderedPageBreak/>
        <w:drawing>
          <wp:inline distT="0" distB="0" distL="0" distR="0" wp14:anchorId="78610ECB" wp14:editId="3E81816D">
            <wp:extent cx="5605780" cy="3057064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6761" cy="306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46B4" w14:textId="77777777" w:rsidR="009A535F" w:rsidRPr="00696582" w:rsidRDefault="009A535F" w:rsidP="009A535F">
      <w:pPr>
        <w:pStyle w:val="a7"/>
        <w:jc w:val="center"/>
      </w:pPr>
      <w:r w:rsidRPr="00696582">
        <w:t>Рисунок 1.6 – Диаграмма последовательностей (</w:t>
      </w:r>
      <w:r w:rsidR="006441F2" w:rsidRPr="00696582">
        <w:t>Вывод списка пользователей с книгами на руках и списка должников</w:t>
      </w:r>
      <w:r w:rsidRPr="00696582">
        <w:t>)</w:t>
      </w:r>
    </w:p>
    <w:p w14:paraId="5E9530E5" w14:textId="77777777" w:rsidR="009A535F" w:rsidRPr="00696582" w:rsidRDefault="009A535F" w:rsidP="009A535F">
      <w:pPr>
        <w:pStyle w:val="a7"/>
        <w:jc w:val="center"/>
      </w:pPr>
    </w:p>
    <w:p w14:paraId="1C81A24D" w14:textId="77777777" w:rsidR="009A535F" w:rsidRPr="00696582" w:rsidRDefault="000E7E27" w:rsidP="009A535F">
      <w:pPr>
        <w:pStyle w:val="a7"/>
        <w:jc w:val="center"/>
      </w:pPr>
      <w:r w:rsidRPr="00696582">
        <w:rPr>
          <w:noProof/>
        </w:rPr>
        <w:drawing>
          <wp:inline distT="0" distB="0" distL="0" distR="0" wp14:anchorId="094F083F" wp14:editId="37FBFD9A">
            <wp:extent cx="5479199" cy="2057400"/>
            <wp:effectExtent l="0" t="0" r="762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9840" cy="206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2709" w14:textId="77777777" w:rsidR="009A535F" w:rsidRPr="00696582" w:rsidRDefault="009A535F" w:rsidP="009A535F">
      <w:pPr>
        <w:pStyle w:val="a7"/>
        <w:jc w:val="center"/>
      </w:pPr>
      <w:r w:rsidRPr="00696582">
        <w:t>Рисунок 1.7 – Диаграмма последовательностей (</w:t>
      </w:r>
      <w:r w:rsidR="00024C33" w:rsidRPr="00696582">
        <w:t>Вывод формы 4</w:t>
      </w:r>
      <w:r w:rsidRPr="00696582">
        <w:t>)</w:t>
      </w:r>
    </w:p>
    <w:p w14:paraId="02B24D8E" w14:textId="77777777" w:rsidR="009A535F" w:rsidRPr="00696582" w:rsidRDefault="009A535F" w:rsidP="009A535F">
      <w:pPr>
        <w:pStyle w:val="a7"/>
        <w:jc w:val="center"/>
      </w:pPr>
    </w:p>
    <w:p w14:paraId="0D55E66E" w14:textId="77777777" w:rsidR="009A535F" w:rsidRPr="00696582" w:rsidRDefault="000E7E27" w:rsidP="009A535F">
      <w:pPr>
        <w:pStyle w:val="a7"/>
        <w:jc w:val="center"/>
      </w:pPr>
      <w:r w:rsidRPr="00696582">
        <w:rPr>
          <w:noProof/>
        </w:rPr>
        <w:drawing>
          <wp:inline distT="0" distB="0" distL="0" distR="0" wp14:anchorId="593CD6EF" wp14:editId="0E0E6E70">
            <wp:extent cx="5487836" cy="175260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4888" cy="175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B306" w14:textId="77777777" w:rsidR="009A535F" w:rsidRPr="00696582" w:rsidRDefault="009A535F" w:rsidP="009A535F">
      <w:pPr>
        <w:pStyle w:val="a7"/>
        <w:jc w:val="center"/>
      </w:pPr>
      <w:r w:rsidRPr="00696582">
        <w:t>Рисунок 1.8 – Диаграмма последовательностей (</w:t>
      </w:r>
      <w:r w:rsidR="00024C33" w:rsidRPr="00696582">
        <w:t>Запросы о книге – читатель)</w:t>
      </w:r>
    </w:p>
    <w:p w14:paraId="4561CC54" w14:textId="77777777" w:rsidR="009A535F" w:rsidRPr="00696582" w:rsidRDefault="009A535F" w:rsidP="009A535F">
      <w:pPr>
        <w:pStyle w:val="a7"/>
        <w:jc w:val="center"/>
      </w:pPr>
    </w:p>
    <w:p w14:paraId="53E89755" w14:textId="77777777" w:rsidR="009A535F" w:rsidRPr="00696582" w:rsidRDefault="000E7E27" w:rsidP="009A535F">
      <w:pPr>
        <w:pStyle w:val="a7"/>
        <w:jc w:val="center"/>
      </w:pPr>
      <w:r w:rsidRPr="00696582">
        <w:rPr>
          <w:noProof/>
        </w:rPr>
        <w:lastRenderedPageBreak/>
        <w:drawing>
          <wp:inline distT="0" distB="0" distL="0" distR="0" wp14:anchorId="5AAF6978" wp14:editId="166E15EF">
            <wp:extent cx="5509791" cy="2298700"/>
            <wp:effectExtent l="0" t="0" r="0" b="635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7036" cy="230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6DC0" w14:textId="77777777" w:rsidR="009A535F" w:rsidRPr="00696582" w:rsidRDefault="009A535F" w:rsidP="009A535F">
      <w:pPr>
        <w:pStyle w:val="a7"/>
        <w:jc w:val="center"/>
      </w:pPr>
      <w:r w:rsidRPr="00696582">
        <w:t>Рисунок 1.9 – Диаграмма последовательностей (</w:t>
      </w:r>
      <w:r w:rsidR="00024C33" w:rsidRPr="00696582">
        <w:t>Запросы о книге - библиотекарь)</w:t>
      </w:r>
      <w:r w:rsidRPr="00696582">
        <w:t>)</w:t>
      </w:r>
    </w:p>
    <w:p w14:paraId="01391860" w14:textId="77777777" w:rsidR="009A535F" w:rsidRPr="00696582" w:rsidRDefault="000E7E27" w:rsidP="009A535F">
      <w:pPr>
        <w:pStyle w:val="a7"/>
        <w:jc w:val="center"/>
      </w:pPr>
      <w:r w:rsidRPr="00696582">
        <w:rPr>
          <w:noProof/>
        </w:rPr>
        <w:drawing>
          <wp:inline distT="0" distB="0" distL="0" distR="0" wp14:anchorId="184C3689" wp14:editId="3ED4EEE6">
            <wp:extent cx="5415280" cy="1887313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1679" cy="189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C224" w14:textId="77777777" w:rsidR="009A535F" w:rsidRPr="00696582" w:rsidRDefault="009A535F" w:rsidP="009A535F">
      <w:pPr>
        <w:pStyle w:val="a7"/>
        <w:jc w:val="center"/>
      </w:pPr>
      <w:r w:rsidRPr="00696582">
        <w:t>Рисунок 1.10 – Диаграмма последовательностей (</w:t>
      </w:r>
      <w:r w:rsidR="00024C33" w:rsidRPr="00696582">
        <w:t>Просмотр формуляра - библиотекарь</w:t>
      </w:r>
      <w:r w:rsidRPr="00696582">
        <w:t>)</w:t>
      </w:r>
    </w:p>
    <w:p w14:paraId="7BEC9972" w14:textId="77777777" w:rsidR="009A535F" w:rsidRPr="00696582" w:rsidRDefault="009A535F" w:rsidP="009A535F">
      <w:pPr>
        <w:pStyle w:val="a7"/>
        <w:jc w:val="center"/>
      </w:pPr>
    </w:p>
    <w:p w14:paraId="3EC7A2DB" w14:textId="77777777" w:rsidR="009A535F" w:rsidRPr="00696582" w:rsidRDefault="000E7E27" w:rsidP="009A535F">
      <w:pPr>
        <w:pStyle w:val="a7"/>
        <w:jc w:val="center"/>
      </w:pPr>
      <w:r w:rsidRPr="00696582">
        <w:rPr>
          <w:noProof/>
        </w:rPr>
        <w:drawing>
          <wp:inline distT="0" distB="0" distL="0" distR="0" wp14:anchorId="09DDD230" wp14:editId="1DD52CBE">
            <wp:extent cx="5396230" cy="2774260"/>
            <wp:effectExtent l="0" t="0" r="0" b="762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6872" cy="278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907E" w14:textId="77777777" w:rsidR="009A535F" w:rsidRPr="00696582" w:rsidRDefault="009A535F" w:rsidP="009A535F">
      <w:pPr>
        <w:pStyle w:val="a7"/>
        <w:jc w:val="center"/>
      </w:pPr>
      <w:r w:rsidRPr="00696582">
        <w:t>Рисунок 1.11 – Диаграмма последовательностей (</w:t>
      </w:r>
      <w:r w:rsidR="00024C33" w:rsidRPr="00696582">
        <w:t>Просмотр формуляра – читатель)</w:t>
      </w:r>
    </w:p>
    <w:p w14:paraId="4F16D896" w14:textId="77777777" w:rsidR="009A535F" w:rsidRPr="00696582" w:rsidRDefault="009A535F" w:rsidP="009A535F">
      <w:pPr>
        <w:pStyle w:val="a7"/>
        <w:jc w:val="center"/>
      </w:pPr>
    </w:p>
    <w:p w14:paraId="3A7FCFC7" w14:textId="77777777" w:rsidR="009A535F" w:rsidRPr="00696582" w:rsidRDefault="00577150" w:rsidP="009A535F">
      <w:pPr>
        <w:pStyle w:val="a7"/>
        <w:jc w:val="center"/>
      </w:pPr>
      <w:r w:rsidRPr="00696582">
        <w:rPr>
          <w:noProof/>
        </w:rPr>
        <w:lastRenderedPageBreak/>
        <w:drawing>
          <wp:inline distT="0" distB="0" distL="0" distR="0" wp14:anchorId="16223C6F" wp14:editId="3A7525C6">
            <wp:extent cx="5548431" cy="2508250"/>
            <wp:effectExtent l="0" t="0" r="0" b="635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9929" cy="250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E49A" w14:textId="77777777" w:rsidR="009A535F" w:rsidRPr="00696582" w:rsidRDefault="009A535F" w:rsidP="009A535F">
      <w:pPr>
        <w:pStyle w:val="a7"/>
        <w:jc w:val="center"/>
      </w:pPr>
      <w:r w:rsidRPr="00696582">
        <w:t>Рисунок 1.12 – Диаграмма последовательностей (</w:t>
      </w:r>
      <w:r w:rsidR="00024C33" w:rsidRPr="00696582">
        <w:t>Ведение списка книг)</w:t>
      </w:r>
    </w:p>
    <w:p w14:paraId="0B18C396" w14:textId="77777777" w:rsidR="009A535F" w:rsidRPr="00696582" w:rsidRDefault="009A535F" w:rsidP="009A535F">
      <w:pPr>
        <w:pStyle w:val="a7"/>
        <w:jc w:val="center"/>
      </w:pPr>
    </w:p>
    <w:p w14:paraId="50140A96" w14:textId="77777777" w:rsidR="009A535F" w:rsidRPr="00696582" w:rsidRDefault="00024C33" w:rsidP="009A535F">
      <w:pPr>
        <w:pStyle w:val="a7"/>
        <w:jc w:val="center"/>
      </w:pPr>
      <w:r w:rsidRPr="00696582">
        <w:rPr>
          <w:noProof/>
        </w:rPr>
        <w:drawing>
          <wp:inline distT="0" distB="0" distL="0" distR="0" wp14:anchorId="3B36E04A" wp14:editId="43475C09">
            <wp:extent cx="5688565" cy="2495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3974" cy="249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0611" w14:textId="77777777" w:rsidR="009A535F" w:rsidRPr="00696582" w:rsidRDefault="009A535F" w:rsidP="009A535F">
      <w:pPr>
        <w:pStyle w:val="a7"/>
        <w:jc w:val="center"/>
      </w:pPr>
      <w:r w:rsidRPr="00696582">
        <w:t>Рисунок 1.13 – Диаграмма последовательностей (</w:t>
      </w:r>
      <w:r w:rsidR="00024C33" w:rsidRPr="00696582">
        <w:t>Ведение списка книг</w:t>
      </w:r>
      <w:r w:rsidRPr="00696582">
        <w:t>)</w:t>
      </w:r>
    </w:p>
    <w:p w14:paraId="58E09164" w14:textId="77777777" w:rsidR="009A535F" w:rsidRPr="00696582" w:rsidRDefault="009A535F" w:rsidP="009A535F">
      <w:pPr>
        <w:pStyle w:val="a7"/>
        <w:jc w:val="center"/>
      </w:pPr>
    </w:p>
    <w:p w14:paraId="3A3693A7" w14:textId="77777777" w:rsidR="009A535F" w:rsidRPr="00696582" w:rsidRDefault="000E7E27" w:rsidP="009A535F">
      <w:pPr>
        <w:pStyle w:val="a7"/>
        <w:jc w:val="center"/>
      </w:pPr>
      <w:r w:rsidRPr="00696582">
        <w:rPr>
          <w:noProof/>
        </w:rPr>
        <w:drawing>
          <wp:inline distT="0" distB="0" distL="0" distR="0" wp14:anchorId="23A2A75A" wp14:editId="31FAF89E">
            <wp:extent cx="6120130" cy="2745740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582">
        <w:t xml:space="preserve"> </w:t>
      </w:r>
      <w:r w:rsidR="009A535F" w:rsidRPr="00696582">
        <w:t>Рисунок 1.14 – Диаграмма последовательностей (</w:t>
      </w:r>
      <w:r w:rsidR="00024C33" w:rsidRPr="00696582">
        <w:t>Ведение списка издательств</w:t>
      </w:r>
      <w:r w:rsidR="009A535F" w:rsidRPr="00696582">
        <w:t>)</w:t>
      </w:r>
    </w:p>
    <w:p w14:paraId="5ACB3DD7" w14:textId="77777777" w:rsidR="009A535F" w:rsidRPr="00696582" w:rsidRDefault="009A535F" w:rsidP="009A535F">
      <w:pPr>
        <w:pStyle w:val="a7"/>
        <w:jc w:val="center"/>
      </w:pPr>
    </w:p>
    <w:p w14:paraId="42104895" w14:textId="77777777" w:rsidR="009A535F" w:rsidRPr="00696582" w:rsidRDefault="009C7612" w:rsidP="009A535F">
      <w:pPr>
        <w:pStyle w:val="a7"/>
        <w:jc w:val="center"/>
      </w:pPr>
      <w:r w:rsidRPr="00696582">
        <w:rPr>
          <w:noProof/>
        </w:rPr>
        <w:lastRenderedPageBreak/>
        <w:drawing>
          <wp:inline distT="0" distB="0" distL="0" distR="0" wp14:anchorId="0420A5D6" wp14:editId="7386AD73">
            <wp:extent cx="4780280" cy="2453626"/>
            <wp:effectExtent l="0" t="0" r="1270" b="444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3903" cy="245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500D" w14:textId="77777777" w:rsidR="009A535F" w:rsidRPr="00696582" w:rsidRDefault="009A535F" w:rsidP="009A535F">
      <w:pPr>
        <w:pStyle w:val="a7"/>
        <w:jc w:val="center"/>
      </w:pPr>
      <w:r w:rsidRPr="00696582">
        <w:t>Рисунок 1.15 – Диаграмма последовательностей (</w:t>
      </w:r>
      <w:r w:rsidR="009C7612" w:rsidRPr="00696582">
        <w:t>Вывод список дисциплин</w:t>
      </w:r>
      <w:r w:rsidRPr="00696582">
        <w:t>)</w:t>
      </w:r>
    </w:p>
    <w:p w14:paraId="4AB4C6FB" w14:textId="77777777" w:rsidR="009A535F" w:rsidRPr="00696582" w:rsidRDefault="009A535F" w:rsidP="009A535F">
      <w:pPr>
        <w:spacing w:after="200" w:line="276" w:lineRule="auto"/>
        <w:rPr>
          <w:rFonts w:eastAsiaTheme="majorEastAsia" w:cstheme="majorBidi"/>
          <w:b/>
          <w:bCs/>
          <w:color w:val="000000"/>
          <w:szCs w:val="28"/>
        </w:rPr>
      </w:pPr>
      <w:r w:rsidRPr="00696582">
        <w:rPr>
          <w:color w:val="000000"/>
        </w:rPr>
        <w:br w:type="page"/>
      </w:r>
    </w:p>
    <w:p w14:paraId="1442773C" w14:textId="77777777" w:rsidR="009A535F" w:rsidRPr="00696582" w:rsidRDefault="009A535F" w:rsidP="009A535F">
      <w:pPr>
        <w:pStyle w:val="aa"/>
        <w:rPr>
          <w:color w:val="000000"/>
          <w:lang w:val="ru-RU"/>
        </w:rPr>
      </w:pPr>
      <w:bookmarkStart w:id="3" w:name="_Toc88158839"/>
      <w:bookmarkStart w:id="4" w:name="_Toc116939220"/>
      <w:r w:rsidRPr="00696582">
        <w:rPr>
          <w:color w:val="000000"/>
          <w:lang w:val="ru-RU"/>
        </w:rPr>
        <w:lastRenderedPageBreak/>
        <w:t>2 Структура инфологической модели и результаты её нормализации</w:t>
      </w:r>
      <w:bookmarkEnd w:id="3"/>
      <w:bookmarkEnd w:id="4"/>
    </w:p>
    <w:p w14:paraId="54E4E96D" w14:textId="77777777" w:rsidR="009A535F" w:rsidRPr="00696582" w:rsidRDefault="009A535F" w:rsidP="009A535F">
      <w:pPr>
        <w:pStyle w:val="22"/>
      </w:pPr>
      <w:bookmarkStart w:id="5" w:name="_Toc88158840"/>
      <w:bookmarkStart w:id="6" w:name="_Toc116939221"/>
      <w:r w:rsidRPr="00696582">
        <w:t>2.1 Метод «Сущность-Связь»</w:t>
      </w:r>
      <w:bookmarkEnd w:id="5"/>
      <w:bookmarkEnd w:id="6"/>
    </w:p>
    <w:p w14:paraId="6CDBD003" w14:textId="77777777" w:rsidR="009A535F" w:rsidRPr="00696582" w:rsidRDefault="009A535F" w:rsidP="009A535F">
      <w:pPr>
        <w:ind w:firstLine="708"/>
      </w:pPr>
      <w:r w:rsidRPr="00696582">
        <w:t>Для предметной области, описанной в задании, необходимо определить, какие сущности можно из нее выделить. Обычно это существительные из описания предметной области.</w:t>
      </w:r>
    </w:p>
    <w:p w14:paraId="47C805FD" w14:textId="77777777" w:rsidR="00024C33" w:rsidRPr="00696582" w:rsidRDefault="00024C33" w:rsidP="00024C33">
      <w:pPr>
        <w:numPr>
          <w:ilvl w:val="0"/>
          <w:numId w:val="18"/>
        </w:numPr>
      </w:pPr>
      <w:r w:rsidRPr="00696582">
        <w:t>Читатель</w:t>
      </w:r>
    </w:p>
    <w:p w14:paraId="5F9AA156" w14:textId="77777777" w:rsidR="00024C33" w:rsidRPr="00696582" w:rsidRDefault="00024C33" w:rsidP="00024C33">
      <w:pPr>
        <w:numPr>
          <w:ilvl w:val="0"/>
          <w:numId w:val="18"/>
        </w:numPr>
      </w:pPr>
      <w:r w:rsidRPr="00696582">
        <w:t>Дисциплина</w:t>
      </w:r>
    </w:p>
    <w:p w14:paraId="4A2C45B2" w14:textId="77777777" w:rsidR="00024C33" w:rsidRPr="00696582" w:rsidRDefault="00024C33" w:rsidP="00024C33">
      <w:pPr>
        <w:numPr>
          <w:ilvl w:val="0"/>
          <w:numId w:val="18"/>
        </w:numPr>
      </w:pPr>
      <w:r w:rsidRPr="00696582">
        <w:t>Книга</w:t>
      </w:r>
    </w:p>
    <w:p w14:paraId="1F7A9542" w14:textId="77777777" w:rsidR="00024C33" w:rsidRPr="00696582" w:rsidRDefault="00024C33" w:rsidP="00024C33">
      <w:pPr>
        <w:numPr>
          <w:ilvl w:val="0"/>
          <w:numId w:val="18"/>
        </w:numPr>
      </w:pPr>
      <w:r w:rsidRPr="00696582">
        <w:t>Издательство</w:t>
      </w:r>
    </w:p>
    <w:p w14:paraId="3CBCC56A" w14:textId="77777777" w:rsidR="00024C33" w:rsidRPr="00696582" w:rsidRDefault="00024C33" w:rsidP="00024C33">
      <w:pPr>
        <w:numPr>
          <w:ilvl w:val="0"/>
          <w:numId w:val="18"/>
        </w:numPr>
      </w:pPr>
      <w:r w:rsidRPr="00696582">
        <w:t>Выдача</w:t>
      </w:r>
    </w:p>
    <w:p w14:paraId="30EE5571" w14:textId="77777777" w:rsidR="009A535F" w:rsidRPr="00696582" w:rsidRDefault="009A535F" w:rsidP="009A535F">
      <w:pPr>
        <w:ind w:firstLine="708"/>
      </w:pPr>
      <w:r w:rsidRPr="00696582">
        <w:t>Затем определить пары сущностей, между которыми возможно установить связь.</w:t>
      </w:r>
    </w:p>
    <w:p w14:paraId="42509309" w14:textId="77777777" w:rsidR="009A535F" w:rsidRPr="00696582" w:rsidRDefault="00E31269" w:rsidP="009A535F">
      <w:pPr>
        <w:rPr>
          <w:lang w:val="en-US"/>
        </w:rPr>
      </w:pPr>
      <w:r w:rsidRPr="00696582">
        <w:rPr>
          <w:noProof/>
        </w:rPr>
        <mc:AlternateContent>
          <mc:Choice Requires="wpc">
            <w:drawing>
              <wp:inline distT="0" distB="0" distL="0" distR="0" wp14:anchorId="10B90326" wp14:editId="24BA91B6">
                <wp:extent cx="6223000" cy="2406015"/>
                <wp:effectExtent l="3810" t="0" r="2540" b="0"/>
                <wp:docPr id="145" name="Полотно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0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363900" y="364608"/>
                            <a:ext cx="995000" cy="4693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D28EAF" w14:textId="77777777" w:rsidR="008A1C6D" w:rsidRDefault="008A1C6D" w:rsidP="00024C33">
                              <w:pPr>
                                <w:spacing w:before="120"/>
                                <w:jc w:val="center"/>
                              </w:pPr>
                              <w:r>
                                <w:t>Читатель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4957400" y="364508"/>
                            <a:ext cx="994400" cy="468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8F47E8" w14:textId="77777777" w:rsidR="008A1C6D" w:rsidRDefault="008A1C6D" w:rsidP="00024C33">
                              <w:pPr>
                                <w:spacing w:before="120"/>
                                <w:jc w:val="center"/>
                              </w:pPr>
                              <w:r>
                                <w:t>Книга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4958000" y="1112831"/>
                            <a:ext cx="1241400" cy="4687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14B7EC" w14:textId="77777777" w:rsidR="008A1C6D" w:rsidRDefault="008A1C6D" w:rsidP="00024C33">
                              <w:pPr>
                                <w:spacing w:before="120"/>
                                <w:jc w:val="center"/>
                              </w:pPr>
                              <w:r>
                                <w:t>Дисциплина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AutoShape 10"/>
                        <wps:cNvCnPr>
                          <a:cxnSpLocks noChangeShapeType="1"/>
                        </wps:cNvCnPr>
                        <wps:spPr bwMode="auto">
                          <a:xfrm>
                            <a:off x="1358900" y="599178"/>
                            <a:ext cx="3598500" cy="3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AutoShape 11"/>
                        <wps:cNvCnPr>
                          <a:cxnSpLocks noChangeShapeType="1"/>
                        </wps:cNvCnPr>
                        <wps:spPr bwMode="auto">
                          <a:xfrm>
                            <a:off x="1403900" y="1347200"/>
                            <a:ext cx="3554100" cy="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450900" y="320095"/>
                            <a:ext cx="270500" cy="278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F8377E" w14:textId="77777777" w:rsidR="008A1C6D" w:rsidRDefault="008A1C6D" w:rsidP="00024C33">
                              <w:r>
                                <w:t>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552300" y="320695"/>
                            <a:ext cx="269800" cy="277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B224CE" w14:textId="77777777" w:rsidR="008A1C6D" w:rsidRDefault="008A1C6D" w:rsidP="00024C33">
                              <w:r>
                                <w:t>Н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492200" y="650393"/>
                            <a:ext cx="270500" cy="276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0D4E91" w14:textId="77777777" w:rsidR="008A1C6D" w:rsidRDefault="008A1C6D" w:rsidP="00024C33"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4596700" y="650393"/>
                            <a:ext cx="270500" cy="276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9CD38C" w14:textId="77777777" w:rsidR="008A1C6D" w:rsidRPr="00D7454D" w:rsidRDefault="008A1C6D" w:rsidP="00024C3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1762700" y="320095"/>
                            <a:ext cx="2738100" cy="277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C5FAAB" w14:textId="77777777" w:rsidR="008A1C6D" w:rsidRPr="00D7454D" w:rsidRDefault="008A1C6D" w:rsidP="00024C33">
                              <w:pPr>
                                <w:rPr>
                                  <w:sz w:val="20"/>
                                </w:rPr>
                              </w:pPr>
                              <w:r w:rsidRPr="00D7454D">
                                <w:rPr>
                                  <w:sz w:val="20"/>
                                </w:rPr>
                                <w:t xml:space="preserve">У </w:t>
                              </w:r>
                              <w:r>
                                <w:rPr>
                                  <w:sz w:val="20"/>
                                </w:rPr>
                                <w:t>читателя может быть множество книг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721400" y="600178"/>
                            <a:ext cx="3009900" cy="276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EEA784" w14:textId="77777777" w:rsidR="008A1C6D" w:rsidRPr="00D7454D" w:rsidRDefault="008A1C6D" w:rsidP="00024C33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Книга может находиться у одного читателя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1465500" y="1068317"/>
                            <a:ext cx="270500" cy="278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752F76" w14:textId="77777777" w:rsidR="008A1C6D" w:rsidRDefault="008A1C6D" w:rsidP="00024C33">
                              <w: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4566900" y="1069018"/>
                            <a:ext cx="269800" cy="277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83732E" w14:textId="77777777" w:rsidR="008A1C6D" w:rsidRDefault="008A1C6D" w:rsidP="00024C33">
                              <w:r>
                                <w:t>Н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506800" y="1398616"/>
                            <a:ext cx="270500" cy="276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1D40BD" w14:textId="77777777" w:rsidR="008A1C6D" w:rsidRPr="00D32B42" w:rsidRDefault="008A1C6D" w:rsidP="00024C3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4611300" y="1398616"/>
                            <a:ext cx="270500" cy="276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C12224" w14:textId="77777777" w:rsidR="008A1C6D" w:rsidRPr="00D7454D" w:rsidRDefault="008A1C6D" w:rsidP="00024C3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1777300" y="1068317"/>
                            <a:ext cx="2738100" cy="277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9ADC67" w14:textId="77777777" w:rsidR="008A1C6D" w:rsidRPr="00D7454D" w:rsidRDefault="008A1C6D" w:rsidP="00024C33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У книги много дисциплин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1736000" y="1348501"/>
                            <a:ext cx="3009900" cy="276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EAE310" w14:textId="77777777" w:rsidR="008A1C6D" w:rsidRPr="00D7454D" w:rsidRDefault="008A1C6D" w:rsidP="00024C33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У дисциплины много книг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4865000" y="1828843"/>
                            <a:ext cx="1240800" cy="4681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E3DE9B" w14:textId="77777777" w:rsidR="008A1C6D" w:rsidRDefault="008A1C6D" w:rsidP="00024C33">
                              <w:pPr>
                                <w:pStyle w:val="af7"/>
                                <w:spacing w:before="120" w:beforeAutospacing="0" w:after="0" w:afterAutospac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Издательство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AutoShape 11"/>
                        <wps:cNvCnPr>
                          <a:cxnSpLocks noChangeShapeType="1"/>
                        </wps:cNvCnPr>
                        <wps:spPr bwMode="auto">
                          <a:xfrm flipH="1">
                            <a:off x="1423900" y="2062813"/>
                            <a:ext cx="3441100" cy="13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1372500" y="1784330"/>
                            <a:ext cx="269900" cy="277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6F2C20" w14:textId="77777777" w:rsidR="008A1C6D" w:rsidRDefault="008A1C6D" w:rsidP="00024C33">
                              <w:pPr>
                                <w:pStyle w:val="af7"/>
                                <w:spacing w:before="0" w:beforeAutospacing="0" w:after="0" w:afterAutospacing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4474500" y="1785030"/>
                            <a:ext cx="269200" cy="276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91A67D" w14:textId="77777777" w:rsidR="008A1C6D" w:rsidRDefault="008A1C6D" w:rsidP="00024C33">
                              <w:pPr>
                                <w:pStyle w:val="af7"/>
                                <w:spacing w:before="0" w:beforeAutospacing="0" w:after="0" w:afterAutospacing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ОО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413800" y="2114628"/>
                            <a:ext cx="269800" cy="276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6016DF" w14:textId="77777777" w:rsidR="008A1C6D" w:rsidRPr="001E06F4" w:rsidRDefault="008A1C6D" w:rsidP="00024C33">
                              <w:pPr>
                                <w:pStyle w:val="af7"/>
                                <w:spacing w:before="0" w:beforeAutospacing="0" w:after="0" w:afterAutospacing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4518300" y="2114628"/>
                            <a:ext cx="269800" cy="276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B59A0B" w14:textId="77777777" w:rsidR="008A1C6D" w:rsidRDefault="008A1C6D" w:rsidP="00024C33">
                              <w:pPr>
                                <w:pStyle w:val="af7"/>
                                <w:spacing w:before="0" w:beforeAutospacing="0" w:after="0" w:afterAutospacing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1762700" y="1808838"/>
                            <a:ext cx="2738100" cy="276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C3A2B5" w14:textId="77777777" w:rsidR="008A1C6D" w:rsidRDefault="008A1C6D" w:rsidP="00024C33">
                              <w:pPr>
                                <w:pStyle w:val="af7"/>
                                <w:spacing w:before="0" w:beforeAutospacing="0" w:after="0" w:afterAutospac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У книги одно издательство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1643000" y="2064514"/>
                            <a:ext cx="3009900" cy="276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88DA46" w14:textId="77777777" w:rsidR="008A1C6D" w:rsidRDefault="008A1C6D" w:rsidP="00024C33">
                              <w:pPr>
                                <w:pStyle w:val="af7"/>
                                <w:spacing w:before="0" w:beforeAutospacing="0" w:after="0" w:afterAutospac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У издательства много книг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59400" y="1131236"/>
                            <a:ext cx="1357600" cy="4693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513435" w14:textId="77777777" w:rsidR="008A1C6D" w:rsidRDefault="008A1C6D" w:rsidP="00024C33">
                              <w:pPr>
                                <w:spacing w:before="120"/>
                                <w:jc w:val="center"/>
                              </w:pPr>
                              <w:r>
                                <w:t>Книга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66900" y="1847249"/>
                            <a:ext cx="1357000" cy="4687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3727CF" w14:textId="77777777" w:rsidR="008A1C6D" w:rsidRDefault="008A1C6D" w:rsidP="00024C33">
                              <w:pPr>
                                <w:pStyle w:val="af7"/>
                                <w:spacing w:before="120" w:beforeAutospacing="0" w:after="0" w:afterAutospac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Книга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0B90326" id="Полотно 2" o:spid="_x0000_s1026" editas="canvas" style="width:490pt;height:189.45pt;mso-position-horizontal-relative:char;mso-position-vertical-relative:line" coordsize="62230,24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2230;height:24060;visibility:visible;mso-wrap-style:square">
                  <v:fill o:detectmouseclick="t"/>
                  <v:path o:connecttype="none"/>
                </v:shape>
                <v:rect id="Rectangle 4" o:spid="_x0000_s1028" style="position:absolute;left:3639;top:3646;width:9950;height:4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">
                  <v:textbox>
                    <w:txbxContent>
                      <w:p w14:paraId="6DD28EAF" w14:textId="77777777" w:rsidR="008A1C6D" w:rsidRDefault="008A1C6D" w:rsidP="00024C33">
                        <w:pPr>
                          <w:spacing w:before="120"/>
                          <w:jc w:val="center"/>
                        </w:pPr>
                        <w:r>
                          <w:t>Читатель</w:t>
                        </w:r>
                      </w:p>
                    </w:txbxContent>
                  </v:textbox>
                </v:rect>
                <v:rect id="Rectangle 5" o:spid="_x0000_s1029" style="position:absolute;left:49574;top:3645;width:9944;height:4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">
                  <v:textbox>
                    <w:txbxContent>
                      <w:p w14:paraId="688F47E8" w14:textId="77777777" w:rsidR="008A1C6D" w:rsidRDefault="008A1C6D" w:rsidP="00024C33">
                        <w:pPr>
                          <w:spacing w:before="120"/>
                          <w:jc w:val="center"/>
                        </w:pPr>
                        <w:r>
                          <w:t>Книга</w:t>
                        </w:r>
                      </w:p>
                    </w:txbxContent>
                  </v:textbox>
                </v:rect>
                <v:rect id="Rectangle 7" o:spid="_x0000_s1030" style="position:absolute;left:49580;top:11128;width:12414;height:4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">
                  <v:textbox>
                    <w:txbxContent>
                      <w:p w14:paraId="6614B7EC" w14:textId="77777777" w:rsidR="008A1C6D" w:rsidRDefault="008A1C6D" w:rsidP="00024C33">
                        <w:pPr>
                          <w:spacing w:before="120"/>
                          <w:jc w:val="center"/>
                        </w:pPr>
                        <w:r>
                          <w:t>Дисциплина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0" o:spid="_x0000_s1031" type="#_x0000_t32" style="position:absolute;left:13589;top:5991;width:35985;height: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">
                  <v:stroke endarrow="block"/>
                </v:shape>
                <v:shape id="AutoShape 11" o:spid="_x0000_s1032" type="#_x0000_t32" style="position:absolute;left:14039;top:13472;width:35541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33" type="#_x0000_t202" style="position:absolute;left:14509;top:3200;width:2705;height:2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" filled="f" stroked="f">
                  <v:textbox>
                    <w:txbxContent>
                      <w:p w14:paraId="21F8377E" w14:textId="77777777" w:rsidR="008A1C6D" w:rsidRDefault="008A1C6D" w:rsidP="00024C33">
                        <w:r>
                          <w:t>О</w:t>
                        </w:r>
                      </w:p>
                    </w:txbxContent>
                  </v:textbox>
                </v:shape>
                <v:shape id="Text Box 14" o:spid="_x0000_s1034" type="#_x0000_t202" style="position:absolute;left:45523;top:3206;width:2698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" filled="f" stroked="f">
                  <v:textbox>
                    <w:txbxContent>
                      <w:p w14:paraId="1FB224CE" w14:textId="77777777" w:rsidR="008A1C6D" w:rsidRDefault="008A1C6D" w:rsidP="00024C33">
                        <w:r>
                          <w:t>Н</w:t>
                        </w:r>
                      </w:p>
                    </w:txbxContent>
                  </v:textbox>
                </v:shape>
                <v:shape id="Text Box 15" o:spid="_x0000_s1035" type="#_x0000_t202" style="position:absolute;left:14922;top:6503;width:2705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" filled="f" stroked="f">
                  <v:textbox>
                    <w:txbxContent>
                      <w:p w14:paraId="390D4E91" w14:textId="77777777" w:rsidR="008A1C6D" w:rsidRDefault="008A1C6D" w:rsidP="00024C33">
                        <w:r>
                          <w:t>1</w:t>
                        </w:r>
                      </w:p>
                    </w:txbxContent>
                  </v:textbox>
                </v:shape>
                <v:shape id="Text Box 16" o:spid="_x0000_s1036" type="#_x0000_t202" style="position:absolute;left:45967;top:6503;width:2705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" filled="f" stroked="f">
                  <v:textbox>
                    <w:txbxContent>
                      <w:p w14:paraId="669CD38C" w14:textId="77777777" w:rsidR="008A1C6D" w:rsidRPr="00D7454D" w:rsidRDefault="008A1C6D" w:rsidP="00024C33">
                        <w:pPr>
                          <w:rPr>
                            <w:lang w:val="en-US"/>
                          </w:rPr>
                        </w:pPr>
                        <w:r>
                          <w:t>N</w:t>
                        </w:r>
                      </w:p>
                    </w:txbxContent>
                  </v:textbox>
                </v:shape>
                <v:shape id="Text Box 17" o:spid="_x0000_s1037" type="#_x0000_t202" style="position:absolute;left:17627;top:3200;width:27381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ZnE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pHP6+xB8gV78AAAD//wMAUEsBAi0AFAAGAAgAAAAhANvh9svuAAAAhQEAABMAAAAAAAAAAAAA&#10;AAAAAAAAAFtDb250ZW50X1R5cGVzXS54bWxQSwECLQAUAAYACAAAACEAWvQsW78AAAAVAQAACwAA&#10;AAAAAAAAAAAAAAAfAQAAX3JlbHMvLnJlbHNQSwECLQAUAAYACAAAACEAEGWZxMMAAADbAAAADwAA&#10;AAAAAAAAAAAAAAAHAgAAZHJzL2Rvd25yZXYueG1sUEsFBgAAAAADAAMAtwAAAPcCAAAAAA==&#10;" filled="f" stroked="f">
                  <v:textbox>
                    <w:txbxContent>
                      <w:p w14:paraId="46C5FAAB" w14:textId="77777777" w:rsidR="008A1C6D" w:rsidRPr="00D7454D" w:rsidRDefault="008A1C6D" w:rsidP="00024C33">
                        <w:pPr>
                          <w:rPr>
                            <w:sz w:val="20"/>
                          </w:rPr>
                        </w:pPr>
                        <w:r w:rsidRPr="00D7454D">
                          <w:rPr>
                            <w:sz w:val="20"/>
                          </w:rPr>
                          <w:t xml:space="preserve">У </w:t>
                        </w:r>
                        <w:r>
                          <w:rPr>
                            <w:sz w:val="20"/>
                          </w:rPr>
                          <w:t>читателя может быть множество книг</w:t>
                        </w:r>
                      </w:p>
                    </w:txbxContent>
                  </v:textbox>
                </v:shape>
                <v:shape id="Text Box 18" o:spid="_x0000_s1038" type="#_x0000_t202" style="position:absolute;left:17214;top:6001;width:30099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kB+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" filled="f" stroked="f">
                  <v:textbox>
                    <w:txbxContent>
                      <w:p w14:paraId="6CEEA784" w14:textId="77777777" w:rsidR="008A1C6D" w:rsidRPr="00D7454D" w:rsidRDefault="008A1C6D" w:rsidP="00024C33">
                        <w:pPr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Книга может находиться у одного читателя</w:t>
                        </w:r>
                      </w:p>
                    </w:txbxContent>
                  </v:textbox>
                </v:shape>
                <v:shape id="Text Box 19" o:spid="_x0000_s1039" type="#_x0000_t202" style="position:absolute;left:14655;top:10683;width:2705;height:2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" filled="f" stroked="f">
                  <v:textbox>
                    <w:txbxContent>
                      <w:p w14:paraId="20752F76" w14:textId="77777777" w:rsidR="008A1C6D" w:rsidRDefault="008A1C6D" w:rsidP="00024C33">
                        <w:r>
                          <w:t>*</w:t>
                        </w:r>
                      </w:p>
                    </w:txbxContent>
                  </v:textbox>
                </v:shape>
                <v:shape id="Text Box 20" o:spid="_x0000_s1040" type="#_x0000_t202" style="position:absolute;left:45669;top:10690;width:2698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" filled="f" stroked="f">
                  <v:textbox>
                    <w:txbxContent>
                      <w:p w14:paraId="0C83732E" w14:textId="77777777" w:rsidR="008A1C6D" w:rsidRDefault="008A1C6D" w:rsidP="00024C33">
                        <w:r>
                          <w:t>Н</w:t>
                        </w:r>
                      </w:p>
                    </w:txbxContent>
                  </v:textbox>
                </v:shape>
                <v:shape id="Text Box 21" o:spid="_x0000_s1041" type="#_x0000_t202" style="position:absolute;left:15068;top:13986;width:2705;height:2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" filled="f" stroked="f">
                  <v:textbox>
                    <w:txbxContent>
                      <w:p w14:paraId="091D40BD" w14:textId="77777777" w:rsidR="008A1C6D" w:rsidRPr="00D32B42" w:rsidRDefault="008A1C6D" w:rsidP="00024C3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M</w:t>
                        </w:r>
                      </w:p>
                    </w:txbxContent>
                  </v:textbox>
                </v:shape>
                <v:shape id="Text Box 22" o:spid="_x0000_s1042" type="#_x0000_t202" style="position:absolute;left:46113;top:13986;width:2705;height:2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" filled="f" stroked="f">
                  <v:textbox>
                    <w:txbxContent>
                      <w:p w14:paraId="0FC12224" w14:textId="77777777" w:rsidR="008A1C6D" w:rsidRPr="00D7454D" w:rsidRDefault="008A1C6D" w:rsidP="00024C33">
                        <w:pPr>
                          <w:rPr>
                            <w:lang w:val="en-US"/>
                          </w:rPr>
                        </w:pPr>
                        <w:r>
                          <w:t>N</w:t>
                        </w:r>
                      </w:p>
                    </w:txbxContent>
                  </v:textbox>
                </v:shape>
                <v:shape id="Text Box 23" o:spid="_x0000_s1043" type="#_x0000_t202" style="position:absolute;left:17773;top:10683;width:27381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" filled="f" stroked="f">
                  <v:textbox>
                    <w:txbxContent>
                      <w:p w14:paraId="739ADC67" w14:textId="77777777" w:rsidR="008A1C6D" w:rsidRPr="00D7454D" w:rsidRDefault="008A1C6D" w:rsidP="00024C33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У книги много дисциплин</w:t>
                        </w:r>
                      </w:p>
                    </w:txbxContent>
                  </v:textbox>
                </v:shape>
                <v:shape id="Text Box 24" o:spid="_x0000_s1044" type="#_x0000_t202" style="position:absolute;left:17360;top:13485;width:30099;height:2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" filled="f" stroked="f">
                  <v:textbox>
                    <w:txbxContent>
                      <w:p w14:paraId="65EAE310" w14:textId="77777777" w:rsidR="008A1C6D" w:rsidRPr="00D7454D" w:rsidRDefault="008A1C6D" w:rsidP="00024C33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У дисциплины много книг</w:t>
                        </w:r>
                      </w:p>
                    </w:txbxContent>
                  </v:textbox>
                </v:shape>
                <v:rect id="Rectangle 7" o:spid="_x0000_s1045" style="position:absolute;left:48650;top:18288;width:12408;height:4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">
                  <v:textbox>
                    <w:txbxContent>
                      <w:p w14:paraId="03E3DE9B" w14:textId="77777777" w:rsidR="008A1C6D" w:rsidRDefault="008A1C6D" w:rsidP="00024C33">
                        <w:pPr>
                          <w:pStyle w:val="af7"/>
                          <w:spacing w:before="120" w:beforeAutospacing="0" w:after="0" w:afterAutospac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Cs w:val="28"/>
                          </w:rPr>
                          <w:t>Издательство</w:t>
                        </w:r>
                      </w:p>
                    </w:txbxContent>
                  </v:textbox>
                </v:rect>
                <v:shape id="AutoShape 11" o:spid="_x0000_s1046" type="#_x0000_t32" style="position:absolute;left:14239;top:20628;width:34411;height: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">
                  <v:stroke endarrow="block"/>
                </v:shape>
                <v:shape id="Text Box 19" o:spid="_x0000_s1047" type="#_x0000_t202" style="position:absolute;left:13725;top:17843;width:2699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" filled="f" stroked="f">
                  <v:textbox>
                    <w:txbxContent>
                      <w:p w14:paraId="356F2C20" w14:textId="77777777" w:rsidR="008A1C6D" w:rsidRDefault="008A1C6D" w:rsidP="00024C33">
                        <w:pPr>
                          <w:pStyle w:val="af7"/>
                          <w:spacing w:before="0" w:beforeAutospacing="0" w:after="0" w:afterAutospacing="0"/>
                          <w:rPr>
                            <w:sz w:val="24"/>
                          </w:rPr>
                        </w:pPr>
                        <w:r>
                          <w:rPr>
                            <w:szCs w:val="28"/>
                          </w:rPr>
                          <w:t>О</w:t>
                        </w:r>
                      </w:p>
                    </w:txbxContent>
                  </v:textbox>
                </v:shape>
                <v:shape id="Text Box 20" o:spid="_x0000_s1048" type="#_x0000_t202" style="position:absolute;left:44745;top:17850;width:2692;height:2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9aj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" filled="f" stroked="f">
                  <v:textbox>
                    <w:txbxContent>
                      <w:p w14:paraId="6A91A67D" w14:textId="77777777" w:rsidR="008A1C6D" w:rsidRDefault="008A1C6D" w:rsidP="00024C33">
                        <w:pPr>
                          <w:pStyle w:val="af7"/>
                          <w:spacing w:before="0" w:beforeAutospacing="0" w:after="0" w:afterAutospacing="0"/>
                          <w:rPr>
                            <w:sz w:val="24"/>
                          </w:rPr>
                        </w:pPr>
                        <w:r>
                          <w:rPr>
                            <w:szCs w:val="28"/>
                          </w:rPr>
                          <w:t>ОО</w:t>
                        </w:r>
                      </w:p>
                    </w:txbxContent>
                  </v:textbox>
                </v:shape>
                <v:shape id="Text Box 21" o:spid="_x0000_s1049" type="#_x0000_t202" style="position:absolute;left:14138;top:21146;width:2698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" filled="f" stroked="f">
                  <v:textbox>
                    <w:txbxContent>
                      <w:p w14:paraId="346016DF" w14:textId="77777777" w:rsidR="008A1C6D" w:rsidRPr="001E06F4" w:rsidRDefault="008A1C6D" w:rsidP="00024C33">
                        <w:pPr>
                          <w:pStyle w:val="af7"/>
                          <w:spacing w:before="0" w:beforeAutospacing="0" w:after="0" w:afterAutospacing="0"/>
                          <w:rPr>
                            <w:sz w:val="24"/>
                          </w:rPr>
                        </w:pPr>
                        <w:r>
                          <w:rPr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Text Box 22" o:spid="_x0000_s1050" type="#_x0000_t202" style="position:absolute;left:45183;top:21146;width:2698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e1P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ZDOoe/L/EHyPwXAAD//wMAUEsBAi0AFAAGAAgAAAAhANvh9svuAAAAhQEAABMAAAAAAAAAAAAA&#10;AAAAAAAAAFtDb250ZW50X1R5cGVzXS54bWxQSwECLQAUAAYACAAAACEAWvQsW78AAAAVAQAACwAA&#10;AAAAAAAAAAAAAAAfAQAAX3JlbHMvLnJlbHNQSwECLQAUAAYACAAAACEArs3tT8MAAADbAAAADwAA&#10;AAAAAAAAAAAAAAAHAgAAZHJzL2Rvd25yZXYueG1sUEsFBgAAAAADAAMAtwAAAPcCAAAAAA==&#10;" filled="f" stroked="f">
                  <v:textbox>
                    <w:txbxContent>
                      <w:p w14:paraId="4FB59A0B" w14:textId="77777777" w:rsidR="008A1C6D" w:rsidRDefault="008A1C6D" w:rsidP="00024C33">
                        <w:pPr>
                          <w:pStyle w:val="af7"/>
                          <w:spacing w:before="0" w:beforeAutospacing="0" w:after="0" w:afterAutospacing="0"/>
                          <w:rPr>
                            <w:sz w:val="24"/>
                          </w:rPr>
                        </w:pPr>
                        <w:r>
                          <w:rPr>
                            <w:szCs w:val="28"/>
                          </w:rPr>
                          <w:t>N</w:t>
                        </w:r>
                      </w:p>
                    </w:txbxContent>
                  </v:textbox>
                </v:shape>
                <v:shape id="Text Box 23" o:spid="_x0000_s1051" type="#_x0000_t202" style="position:absolute;left:17627;top:18088;width:27381;height:2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UjU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" filled="f" stroked="f">
                  <v:textbox>
                    <w:txbxContent>
                      <w:p w14:paraId="25C3A2B5" w14:textId="77777777" w:rsidR="008A1C6D" w:rsidRDefault="008A1C6D" w:rsidP="00024C33">
                        <w:pPr>
                          <w:pStyle w:val="af7"/>
                          <w:spacing w:before="0" w:beforeAutospacing="0" w:after="0" w:afterAutospac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У книги одно издательство</w:t>
                        </w:r>
                      </w:p>
                    </w:txbxContent>
                  </v:textbox>
                </v:shape>
                <v:shape id="Text Box 24" o:spid="_x0000_s1052" type="#_x0000_t202" style="position:absolute;left:16430;top:20645;width:30099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NCg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ZDuoC/L/EHyPwXAAD//wMAUEsBAi0AFAAGAAgAAAAhANvh9svuAAAAhQEAABMAAAAAAAAAAAAA&#10;AAAAAAAAAFtDb250ZW50X1R5cGVzXS54bWxQSwECLQAUAAYACAAAACEAWvQsW78AAAAVAQAACwAA&#10;AAAAAAAAAAAAAAAfAQAAX3JlbHMvLnJlbHNQSwECLQAUAAYACAAAACEATmjQoMMAAADbAAAADwAA&#10;AAAAAAAAAAAAAAAHAgAAZHJzL2Rvd25yZXYueG1sUEsFBgAAAAADAAMAtwAAAPcCAAAAAA==&#10;" filled="f" stroked="f">
                  <v:textbox>
                    <w:txbxContent>
                      <w:p w14:paraId="5888DA46" w14:textId="77777777" w:rsidR="008A1C6D" w:rsidRDefault="008A1C6D" w:rsidP="00024C33">
                        <w:pPr>
                          <w:pStyle w:val="af7"/>
                          <w:spacing w:before="0" w:beforeAutospacing="0" w:after="0" w:afterAutospac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У издательства много книг</w:t>
                        </w:r>
                      </w:p>
                    </w:txbxContent>
                  </v:textbox>
                </v:shape>
                <v:rect id="Rectangle 6" o:spid="_x0000_s1053" style="position:absolute;left:1594;top:11312;width:13576;height:4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">
                  <v:textbox>
                    <w:txbxContent>
                      <w:p w14:paraId="1B513435" w14:textId="77777777" w:rsidR="008A1C6D" w:rsidRDefault="008A1C6D" w:rsidP="00024C33">
                        <w:pPr>
                          <w:spacing w:before="120"/>
                          <w:jc w:val="center"/>
                        </w:pPr>
                        <w:r>
                          <w:t>Книга</w:t>
                        </w:r>
                      </w:p>
                    </w:txbxContent>
                  </v:textbox>
                </v:rect>
                <v:rect id="Rectangle 6" o:spid="_x0000_s1054" style="position:absolute;left:669;top:18472;width:13570;height:4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">
                  <v:textbox>
                    <w:txbxContent>
                      <w:p w14:paraId="363727CF" w14:textId="77777777" w:rsidR="008A1C6D" w:rsidRDefault="008A1C6D" w:rsidP="00024C33">
                        <w:pPr>
                          <w:pStyle w:val="af7"/>
                          <w:spacing w:before="120" w:beforeAutospacing="0" w:after="0" w:afterAutospac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Cs w:val="28"/>
                          </w:rPr>
                          <w:t>Книга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825A8F2" w14:textId="77777777" w:rsidR="009A535F" w:rsidRPr="00696582" w:rsidRDefault="009A535F" w:rsidP="009A535F">
      <w:pPr>
        <w:jc w:val="center"/>
      </w:pPr>
      <w:r w:rsidRPr="00696582">
        <w:t xml:space="preserve">Рисунок </w:t>
      </w:r>
      <w:r w:rsidR="00751250" w:rsidRPr="00696582">
        <w:t>2</w:t>
      </w:r>
      <w:r w:rsidRPr="00696582">
        <w:t xml:space="preserve"> – Модель данных «сущность-связь»</w:t>
      </w:r>
    </w:p>
    <w:p w14:paraId="47CF1C3D" w14:textId="77777777" w:rsidR="009A535F" w:rsidRPr="00696582" w:rsidRDefault="009A535F" w:rsidP="009A535F">
      <w:pPr>
        <w:ind w:firstLine="708"/>
      </w:pPr>
      <w:r w:rsidRPr="00696582">
        <w:t xml:space="preserve">Далее согласно правилам преобразования </w:t>
      </w:r>
      <w:r w:rsidRPr="00696582">
        <w:rPr>
          <w:lang w:val="en-US"/>
        </w:rPr>
        <w:t>ER</w:t>
      </w:r>
      <w:r w:rsidRPr="00696582">
        <w:t xml:space="preserve">-диаграмм в отношения записываем набор получившихся отношений. </w:t>
      </w:r>
    </w:p>
    <w:p w14:paraId="6F7B1F35" w14:textId="77777777" w:rsidR="00751250" w:rsidRPr="00696582" w:rsidRDefault="00751250" w:rsidP="00751250">
      <w:pPr>
        <w:ind w:left="708"/>
      </w:pPr>
      <w:r w:rsidRPr="00696582">
        <w:t>1) по 5-му правилу:</w:t>
      </w:r>
    </w:p>
    <w:p w14:paraId="6169264B" w14:textId="77777777" w:rsidR="00751250" w:rsidRPr="00696582" w:rsidRDefault="00751250" w:rsidP="00751250">
      <w:pPr>
        <w:numPr>
          <w:ilvl w:val="0"/>
          <w:numId w:val="19"/>
        </w:numPr>
      </w:pPr>
      <w:r w:rsidRPr="00696582">
        <w:t>Читатель (</w:t>
      </w:r>
      <w:r w:rsidRPr="00696582">
        <w:rPr>
          <w:u w:val="single"/>
          <w:lang w:val="en-US"/>
        </w:rPr>
        <w:t>ID</w:t>
      </w:r>
      <w:r w:rsidRPr="00696582">
        <w:t>)</w:t>
      </w:r>
    </w:p>
    <w:p w14:paraId="19EEF6C5" w14:textId="77777777" w:rsidR="00751250" w:rsidRPr="00696582" w:rsidRDefault="00751250" w:rsidP="00751250">
      <w:pPr>
        <w:numPr>
          <w:ilvl w:val="0"/>
          <w:numId w:val="19"/>
        </w:numPr>
      </w:pPr>
      <w:r w:rsidRPr="00696582">
        <w:t>Книга (Инвентарный номер)</w:t>
      </w:r>
    </w:p>
    <w:p w14:paraId="7F7DB024" w14:textId="77777777" w:rsidR="00751250" w:rsidRPr="00696582" w:rsidRDefault="00751250" w:rsidP="00751250">
      <w:pPr>
        <w:numPr>
          <w:ilvl w:val="0"/>
          <w:numId w:val="19"/>
        </w:numPr>
      </w:pPr>
      <w:r w:rsidRPr="00696582">
        <w:t>Выдача (</w:t>
      </w:r>
      <w:r w:rsidRPr="00696582">
        <w:rPr>
          <w:u w:val="single"/>
          <w:lang w:val="en-US"/>
        </w:rPr>
        <w:t>ID</w:t>
      </w:r>
      <w:r w:rsidRPr="00696582">
        <w:rPr>
          <w:u w:val="single"/>
        </w:rPr>
        <w:t>, Инвентарный номер</w:t>
      </w:r>
      <w:r w:rsidRPr="00696582">
        <w:t>)</w:t>
      </w:r>
    </w:p>
    <w:p w14:paraId="13DB4759" w14:textId="77777777" w:rsidR="00751250" w:rsidRPr="00696582" w:rsidRDefault="00751250" w:rsidP="00751250">
      <w:pPr>
        <w:ind w:firstLine="708"/>
      </w:pPr>
      <w:r w:rsidRPr="00696582">
        <w:t>2) по 6-му правилу:</w:t>
      </w:r>
    </w:p>
    <w:p w14:paraId="5E4CD4F5" w14:textId="77777777" w:rsidR="00751250" w:rsidRPr="00696582" w:rsidRDefault="00751250" w:rsidP="00751250">
      <w:pPr>
        <w:numPr>
          <w:ilvl w:val="0"/>
          <w:numId w:val="19"/>
        </w:numPr>
      </w:pPr>
      <w:r w:rsidRPr="00696582">
        <w:t>Книга (Инвентарный номер)</w:t>
      </w:r>
    </w:p>
    <w:p w14:paraId="44929A9D" w14:textId="77777777" w:rsidR="00751250" w:rsidRPr="00696582" w:rsidRDefault="00751250" w:rsidP="00751250">
      <w:pPr>
        <w:numPr>
          <w:ilvl w:val="0"/>
          <w:numId w:val="19"/>
        </w:numPr>
      </w:pPr>
      <w:r w:rsidRPr="00696582">
        <w:t>Дисциплина (</w:t>
      </w:r>
      <w:r w:rsidRPr="00696582">
        <w:rPr>
          <w:u w:val="single"/>
        </w:rPr>
        <w:t>Уникальный номер</w:t>
      </w:r>
      <w:r w:rsidRPr="00696582">
        <w:t>)</w:t>
      </w:r>
    </w:p>
    <w:p w14:paraId="47424A2F" w14:textId="77777777" w:rsidR="00751250" w:rsidRPr="00696582" w:rsidRDefault="00751250" w:rsidP="00751250">
      <w:pPr>
        <w:numPr>
          <w:ilvl w:val="0"/>
          <w:numId w:val="19"/>
        </w:numPr>
      </w:pPr>
      <w:proofErr w:type="spellStart"/>
      <w:r w:rsidRPr="00696582">
        <w:t>Книга_Дисциплина</w:t>
      </w:r>
      <w:proofErr w:type="spellEnd"/>
      <w:r w:rsidRPr="00696582">
        <w:t xml:space="preserve"> (</w:t>
      </w:r>
      <w:r w:rsidRPr="00696582">
        <w:rPr>
          <w:u w:val="single"/>
        </w:rPr>
        <w:t>Уникальный номер, Инвентарный номер</w:t>
      </w:r>
      <w:r w:rsidRPr="00696582">
        <w:t>)</w:t>
      </w:r>
    </w:p>
    <w:p w14:paraId="5524BC0C" w14:textId="77777777" w:rsidR="00751250" w:rsidRPr="00696582" w:rsidRDefault="00751250" w:rsidP="00751250">
      <w:pPr>
        <w:ind w:left="708"/>
      </w:pPr>
      <w:r w:rsidRPr="00696582">
        <w:t>3) по 4-му правилу:</w:t>
      </w:r>
    </w:p>
    <w:p w14:paraId="7D4F036E" w14:textId="77777777" w:rsidR="00751250" w:rsidRPr="00696582" w:rsidRDefault="00751250" w:rsidP="00751250">
      <w:pPr>
        <w:numPr>
          <w:ilvl w:val="0"/>
          <w:numId w:val="19"/>
        </w:numPr>
      </w:pPr>
      <w:r w:rsidRPr="00696582">
        <w:t>Книга (Инвентарный номер, Издательство)</w:t>
      </w:r>
    </w:p>
    <w:p w14:paraId="5B438274" w14:textId="77777777" w:rsidR="009A535F" w:rsidRPr="00696582" w:rsidRDefault="00751250" w:rsidP="00751250">
      <w:pPr>
        <w:numPr>
          <w:ilvl w:val="0"/>
          <w:numId w:val="19"/>
        </w:numPr>
      </w:pPr>
      <w:r w:rsidRPr="00696582">
        <w:t>Издательство (</w:t>
      </w:r>
      <w:r w:rsidRPr="00696582">
        <w:rPr>
          <w:u w:val="single"/>
        </w:rPr>
        <w:t>Издательство</w:t>
      </w:r>
      <w:r w:rsidRPr="00696582">
        <w:t>)</w:t>
      </w:r>
    </w:p>
    <w:p w14:paraId="47F080C5" w14:textId="77777777" w:rsidR="009A535F" w:rsidRPr="00696582" w:rsidRDefault="009A535F" w:rsidP="009A535F"/>
    <w:p w14:paraId="7088DD3B" w14:textId="77777777" w:rsidR="00751250" w:rsidRPr="00696582" w:rsidRDefault="00751250" w:rsidP="00751250">
      <w:pPr>
        <w:pStyle w:val="aff1"/>
      </w:pPr>
      <w:r w:rsidRPr="00696582">
        <w:t>Исключая дублирующие отношения и добавляя не ключевые атрибуты, получаем:</w:t>
      </w:r>
    </w:p>
    <w:p w14:paraId="4D9C0E34" w14:textId="77777777" w:rsidR="00751250" w:rsidRPr="00696582" w:rsidRDefault="00751250" w:rsidP="00751250">
      <w:pPr>
        <w:numPr>
          <w:ilvl w:val="0"/>
          <w:numId w:val="19"/>
        </w:numPr>
      </w:pPr>
      <w:r w:rsidRPr="00696582">
        <w:t>Читатель (</w:t>
      </w:r>
      <w:r w:rsidRPr="00696582">
        <w:rPr>
          <w:u w:val="single"/>
          <w:lang w:val="en-US"/>
        </w:rPr>
        <w:t>ID</w:t>
      </w:r>
      <w:r w:rsidRPr="00696582">
        <w:rPr>
          <w:u w:val="single"/>
        </w:rPr>
        <w:t>,</w:t>
      </w:r>
      <w:r w:rsidRPr="00696582">
        <w:t xml:space="preserve"> ФИО, Номер телефона, </w:t>
      </w:r>
      <w:r w:rsidRPr="00696582">
        <w:rPr>
          <w:lang w:val="en-US"/>
        </w:rPr>
        <w:t>Password</w:t>
      </w:r>
      <w:r w:rsidRPr="00696582">
        <w:t>)</w:t>
      </w:r>
    </w:p>
    <w:p w14:paraId="76D9BEC6" w14:textId="77777777" w:rsidR="00751250" w:rsidRPr="00696582" w:rsidRDefault="00751250" w:rsidP="00751250">
      <w:pPr>
        <w:numPr>
          <w:ilvl w:val="0"/>
          <w:numId w:val="19"/>
        </w:numPr>
      </w:pPr>
      <w:r w:rsidRPr="00696582">
        <w:t>Книга (</w:t>
      </w:r>
      <w:r w:rsidRPr="00696582">
        <w:rPr>
          <w:u w:val="single"/>
        </w:rPr>
        <w:t xml:space="preserve">Инвентарный номер, </w:t>
      </w:r>
      <w:r w:rsidRPr="00696582">
        <w:t>название, авторы, издательство, количество страниц, стоимость единицы, количество книг)</w:t>
      </w:r>
    </w:p>
    <w:p w14:paraId="1A78A2A0" w14:textId="77777777" w:rsidR="00751250" w:rsidRPr="00696582" w:rsidRDefault="00751250" w:rsidP="00751250">
      <w:pPr>
        <w:numPr>
          <w:ilvl w:val="0"/>
          <w:numId w:val="19"/>
        </w:numPr>
      </w:pPr>
      <w:r w:rsidRPr="00696582">
        <w:lastRenderedPageBreak/>
        <w:t>Дисциплина (Дисциплина)</w:t>
      </w:r>
    </w:p>
    <w:p w14:paraId="21038ECC" w14:textId="77777777" w:rsidR="00751250" w:rsidRPr="00696582" w:rsidRDefault="00751250" w:rsidP="00751250">
      <w:pPr>
        <w:numPr>
          <w:ilvl w:val="0"/>
          <w:numId w:val="19"/>
        </w:numPr>
      </w:pPr>
      <w:r w:rsidRPr="00696582">
        <w:t>Выдача (</w:t>
      </w:r>
      <w:r w:rsidRPr="00696582">
        <w:rPr>
          <w:u w:val="single"/>
        </w:rPr>
        <w:t>Номер выдачи,</w:t>
      </w:r>
      <w:r w:rsidRPr="00696582">
        <w:t xml:space="preserve"> </w:t>
      </w:r>
      <w:r w:rsidRPr="00696582">
        <w:rPr>
          <w:u w:val="single"/>
          <w:lang w:val="en-US"/>
        </w:rPr>
        <w:t>ID</w:t>
      </w:r>
      <w:r w:rsidRPr="00696582">
        <w:rPr>
          <w:u w:val="single"/>
        </w:rPr>
        <w:t xml:space="preserve"> пользователя, Инвентарный номер книги,</w:t>
      </w:r>
      <w:r w:rsidRPr="00696582">
        <w:t xml:space="preserve"> Дата выдачи, дата возврата, ФИО пользователя)</w:t>
      </w:r>
    </w:p>
    <w:p w14:paraId="2089E434" w14:textId="77777777" w:rsidR="009A535F" w:rsidRPr="00696582" w:rsidRDefault="00751250" w:rsidP="00751250">
      <w:pPr>
        <w:numPr>
          <w:ilvl w:val="0"/>
          <w:numId w:val="19"/>
        </w:numPr>
      </w:pPr>
      <w:proofErr w:type="spellStart"/>
      <w:r w:rsidRPr="00696582">
        <w:t>Книга_Дисциплина</w:t>
      </w:r>
      <w:proofErr w:type="spellEnd"/>
      <w:r w:rsidRPr="00696582">
        <w:t xml:space="preserve"> (</w:t>
      </w:r>
      <w:r w:rsidRPr="00696582">
        <w:rPr>
          <w:u w:val="single"/>
        </w:rPr>
        <w:t>Дисциплина, Инвентарный номер книги</w:t>
      </w:r>
      <w:r w:rsidRPr="00696582">
        <w:t>, код специальности, цикл, наименование специальности)</w:t>
      </w:r>
    </w:p>
    <w:p w14:paraId="65046C4A" w14:textId="77777777" w:rsidR="009A535F" w:rsidRPr="00696582" w:rsidRDefault="009A535F" w:rsidP="009A535F">
      <w:pPr>
        <w:pStyle w:val="22"/>
      </w:pPr>
      <w:bookmarkStart w:id="7" w:name="_Toc88158841"/>
      <w:bookmarkStart w:id="8" w:name="_Toc116939222"/>
      <w:r w:rsidRPr="00696582">
        <w:t>2.2 Сведение к 3НФ</w:t>
      </w:r>
      <w:bookmarkEnd w:id="7"/>
      <w:bookmarkEnd w:id="8"/>
    </w:p>
    <w:p w14:paraId="75BB4512" w14:textId="77777777" w:rsidR="00751250" w:rsidRPr="00696582" w:rsidRDefault="00751250" w:rsidP="00751250">
      <w:pPr>
        <w:pStyle w:val="aff1"/>
      </w:pPr>
      <w:r w:rsidRPr="00696582">
        <w:t>Сведем все необходимые атрибуты в два универсальных отношения и выделим первичные ключи.</w:t>
      </w:r>
    </w:p>
    <w:p w14:paraId="2C55BCD9" w14:textId="77777777" w:rsidR="00751250" w:rsidRPr="00696582" w:rsidRDefault="00751250" w:rsidP="00751250">
      <w:pPr>
        <w:pStyle w:val="aff1"/>
      </w:pPr>
      <w:r w:rsidRPr="00696582">
        <w:t>Первое универсальное отношение:</w:t>
      </w:r>
    </w:p>
    <w:p w14:paraId="703AADAA" w14:textId="77777777" w:rsidR="00751250" w:rsidRPr="00696582" w:rsidRDefault="00751250" w:rsidP="00751250">
      <w:pPr>
        <w:ind w:firstLine="567"/>
      </w:pPr>
      <w:r w:rsidRPr="00696582">
        <w:tab/>
      </w:r>
      <w:r w:rsidRPr="00696582">
        <w:tab/>
      </w:r>
      <w:r w:rsidRPr="00696582">
        <w:tab/>
      </w:r>
      <w:r w:rsidRPr="00696582">
        <w:tab/>
      </w:r>
      <w:r w:rsidRPr="00696582">
        <w:tab/>
        <w:t>Выдача</w:t>
      </w:r>
    </w:p>
    <w:tbl>
      <w:tblPr>
        <w:tblW w:w="0" w:type="auto"/>
        <w:tblInd w:w="33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10"/>
      </w:tblGrid>
      <w:tr w:rsidR="00751250" w:rsidRPr="00696582" w14:paraId="0C1353AA" w14:textId="77777777" w:rsidTr="00B66AC1">
        <w:tc>
          <w:tcPr>
            <w:tcW w:w="4110" w:type="dxa"/>
          </w:tcPr>
          <w:p w14:paraId="162554FC" w14:textId="77777777" w:rsidR="00751250" w:rsidRPr="00696582" w:rsidRDefault="00751250" w:rsidP="00B66AC1">
            <w:pPr>
              <w:rPr>
                <w:u w:val="single"/>
              </w:rPr>
            </w:pPr>
            <w:r w:rsidRPr="00696582">
              <w:rPr>
                <w:u w:val="single"/>
                <w:lang w:val="en-US"/>
              </w:rPr>
              <w:t>ID</w:t>
            </w:r>
            <w:r w:rsidRPr="00696582">
              <w:rPr>
                <w:u w:val="single"/>
              </w:rPr>
              <w:t xml:space="preserve"> пользователя</w:t>
            </w:r>
          </w:p>
          <w:p w14:paraId="313A15B3" w14:textId="77777777" w:rsidR="00751250" w:rsidRPr="00696582" w:rsidRDefault="00751250" w:rsidP="00B66AC1">
            <w:pPr>
              <w:rPr>
                <w:u w:val="single"/>
              </w:rPr>
            </w:pPr>
            <w:r w:rsidRPr="00696582">
              <w:rPr>
                <w:u w:val="single"/>
              </w:rPr>
              <w:t>Инвентарный номер книги</w:t>
            </w:r>
          </w:p>
          <w:p w14:paraId="1C5F38D0" w14:textId="77777777" w:rsidR="00751250" w:rsidRPr="00696582" w:rsidRDefault="00751250" w:rsidP="00B66AC1">
            <w:pPr>
              <w:rPr>
                <w:u w:val="single"/>
              </w:rPr>
            </w:pPr>
            <w:r w:rsidRPr="00696582">
              <w:rPr>
                <w:u w:val="single"/>
              </w:rPr>
              <w:t>Номер выдачи</w:t>
            </w:r>
          </w:p>
        </w:tc>
      </w:tr>
      <w:tr w:rsidR="00751250" w:rsidRPr="00696582" w14:paraId="722582C6" w14:textId="77777777" w:rsidTr="00B66AC1">
        <w:tc>
          <w:tcPr>
            <w:tcW w:w="4110" w:type="dxa"/>
          </w:tcPr>
          <w:p w14:paraId="5C7D5AE7" w14:textId="77777777" w:rsidR="00751250" w:rsidRPr="00696582" w:rsidRDefault="00751250" w:rsidP="00B66AC1">
            <w:r w:rsidRPr="00696582">
              <w:t>Дата выдачи</w:t>
            </w:r>
          </w:p>
          <w:p w14:paraId="501527F5" w14:textId="77777777" w:rsidR="00751250" w:rsidRPr="00696582" w:rsidRDefault="00751250" w:rsidP="00B66AC1">
            <w:r w:rsidRPr="00696582">
              <w:t>Дата возврата</w:t>
            </w:r>
          </w:p>
          <w:p w14:paraId="56AACC40" w14:textId="77777777" w:rsidR="00661C4C" w:rsidRPr="00696582" w:rsidRDefault="00661C4C" w:rsidP="00661C4C">
            <w:r w:rsidRPr="00696582">
              <w:t>ФИО</w:t>
            </w:r>
          </w:p>
          <w:p w14:paraId="716AA2D1" w14:textId="77777777" w:rsidR="00661C4C" w:rsidRPr="00696582" w:rsidRDefault="00661C4C" w:rsidP="00661C4C">
            <w:r w:rsidRPr="00696582">
              <w:t>Password</w:t>
            </w:r>
          </w:p>
          <w:p w14:paraId="22F51786" w14:textId="77777777" w:rsidR="00661C4C" w:rsidRPr="00696582" w:rsidRDefault="00661C4C" w:rsidP="00661C4C">
            <w:r w:rsidRPr="00696582">
              <w:t>Роль</w:t>
            </w:r>
          </w:p>
          <w:p w14:paraId="2F94433A" w14:textId="77777777" w:rsidR="00661C4C" w:rsidRPr="00696582" w:rsidRDefault="00661C4C" w:rsidP="00661C4C">
            <w:r w:rsidRPr="00696582">
              <w:t>Номер телефона</w:t>
            </w:r>
          </w:p>
          <w:p w14:paraId="65E3CFDA" w14:textId="77777777" w:rsidR="00661C4C" w:rsidRPr="00696582" w:rsidRDefault="00661C4C" w:rsidP="00661C4C">
            <w:r w:rsidRPr="00696582">
              <w:t>Название книги</w:t>
            </w:r>
          </w:p>
          <w:p w14:paraId="6FA9B87B" w14:textId="77777777" w:rsidR="00661C4C" w:rsidRPr="00696582" w:rsidRDefault="00661C4C" w:rsidP="00661C4C">
            <w:r w:rsidRPr="00696582">
              <w:t>Автор книги</w:t>
            </w:r>
          </w:p>
          <w:p w14:paraId="5D17422A" w14:textId="77777777" w:rsidR="00661C4C" w:rsidRPr="00696582" w:rsidRDefault="00661C4C" w:rsidP="00661C4C">
            <w:r w:rsidRPr="00696582">
              <w:t>Издательство книги</w:t>
            </w:r>
          </w:p>
          <w:p w14:paraId="60522C48" w14:textId="77777777" w:rsidR="00661C4C" w:rsidRPr="00696582" w:rsidRDefault="00661C4C" w:rsidP="00661C4C">
            <w:r w:rsidRPr="00696582">
              <w:t>Место издания книги</w:t>
            </w:r>
          </w:p>
          <w:p w14:paraId="4B79BCFE" w14:textId="77777777" w:rsidR="00661C4C" w:rsidRPr="00696582" w:rsidRDefault="00661C4C" w:rsidP="00661C4C">
            <w:r w:rsidRPr="00696582">
              <w:t>Год издания книги</w:t>
            </w:r>
          </w:p>
          <w:p w14:paraId="18543943" w14:textId="77777777" w:rsidR="00661C4C" w:rsidRPr="00696582" w:rsidRDefault="00661C4C" w:rsidP="00661C4C">
            <w:r w:rsidRPr="00696582">
              <w:t>Количество</w:t>
            </w:r>
          </w:p>
        </w:tc>
      </w:tr>
    </w:tbl>
    <w:p w14:paraId="2416D20E" w14:textId="77777777" w:rsidR="00751250" w:rsidRPr="00696582" w:rsidRDefault="00751250" w:rsidP="00751250">
      <w:pPr>
        <w:ind w:firstLine="567"/>
      </w:pPr>
    </w:p>
    <w:p w14:paraId="1A851AC3" w14:textId="77777777" w:rsidR="00751250" w:rsidRPr="00696582" w:rsidRDefault="00751250" w:rsidP="00751250">
      <w:pPr>
        <w:pStyle w:val="aff1"/>
      </w:pPr>
      <w:r w:rsidRPr="00696582">
        <w:t>1NF требует атомарности атрибутов и отсутствия повторяющихся групп атрибутов.</w:t>
      </w:r>
    </w:p>
    <w:p w14:paraId="7F605CBD" w14:textId="77777777" w:rsidR="00751250" w:rsidRPr="00696582" w:rsidRDefault="00751250" w:rsidP="00751250">
      <w:pPr>
        <w:pStyle w:val="aff1"/>
      </w:pPr>
      <w:r w:rsidRPr="00696582">
        <w:t>Повторяющихся групп в полученном универсальном отношении нет.</w:t>
      </w:r>
    </w:p>
    <w:p w14:paraId="2ED2BDD1" w14:textId="77777777" w:rsidR="00751250" w:rsidRPr="00696582" w:rsidRDefault="00751250" w:rsidP="00751250">
      <w:pPr>
        <w:pStyle w:val="aff1"/>
      </w:pPr>
      <w:r w:rsidRPr="00696582">
        <w:t>Наименование книги будем считать атомарным. Также, как и ФИО</w:t>
      </w:r>
    </w:p>
    <w:p w14:paraId="65C8B7D7" w14:textId="77777777" w:rsidR="00751250" w:rsidRPr="00696582" w:rsidRDefault="00751250" w:rsidP="00751250">
      <w:pPr>
        <w:pStyle w:val="aff1"/>
      </w:pPr>
      <w:r w:rsidRPr="00696582">
        <w:t>Получаем:</w:t>
      </w:r>
    </w:p>
    <w:p w14:paraId="6041A6CB" w14:textId="77777777" w:rsidR="00751250" w:rsidRPr="00696582" w:rsidRDefault="00751250" w:rsidP="00751250">
      <w:pPr>
        <w:pStyle w:val="aff1"/>
      </w:pPr>
    </w:p>
    <w:p w14:paraId="51A8A4F8" w14:textId="77777777" w:rsidR="00751250" w:rsidRPr="00696582" w:rsidRDefault="00751250" w:rsidP="00751250">
      <w:pPr>
        <w:ind w:firstLine="567"/>
      </w:pPr>
      <w:r w:rsidRPr="00696582">
        <w:tab/>
      </w:r>
      <w:r w:rsidRPr="00696582">
        <w:tab/>
      </w:r>
      <w:r w:rsidRPr="00696582">
        <w:tab/>
      </w:r>
      <w:r w:rsidRPr="00696582">
        <w:tab/>
      </w:r>
      <w:r w:rsidRPr="00696582">
        <w:tab/>
        <w:t>Выдача</w:t>
      </w:r>
    </w:p>
    <w:tbl>
      <w:tblPr>
        <w:tblW w:w="0" w:type="auto"/>
        <w:tblInd w:w="33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27"/>
      </w:tblGrid>
      <w:tr w:rsidR="00751250" w:rsidRPr="00696582" w14:paraId="6DD953C3" w14:textId="77777777" w:rsidTr="00B66AC1">
        <w:tc>
          <w:tcPr>
            <w:tcW w:w="3827" w:type="dxa"/>
          </w:tcPr>
          <w:p w14:paraId="4DCD9529" w14:textId="77777777" w:rsidR="00751250" w:rsidRPr="00696582" w:rsidRDefault="00751250" w:rsidP="00B66AC1">
            <w:pPr>
              <w:rPr>
                <w:u w:val="single"/>
              </w:rPr>
            </w:pPr>
            <w:r w:rsidRPr="00696582">
              <w:rPr>
                <w:u w:val="single"/>
                <w:lang w:val="en-US"/>
              </w:rPr>
              <w:t>ID</w:t>
            </w:r>
            <w:r w:rsidRPr="00696582">
              <w:rPr>
                <w:u w:val="single"/>
              </w:rPr>
              <w:t xml:space="preserve"> пользователя</w:t>
            </w:r>
          </w:p>
          <w:p w14:paraId="62E02248" w14:textId="77777777" w:rsidR="00751250" w:rsidRPr="00696582" w:rsidRDefault="00751250" w:rsidP="00B66AC1">
            <w:pPr>
              <w:rPr>
                <w:u w:val="single"/>
              </w:rPr>
            </w:pPr>
            <w:r w:rsidRPr="00696582">
              <w:rPr>
                <w:u w:val="single"/>
              </w:rPr>
              <w:t>Инвентарный номер книги</w:t>
            </w:r>
          </w:p>
          <w:p w14:paraId="4B8FFC92" w14:textId="77777777" w:rsidR="00751250" w:rsidRPr="00696582" w:rsidRDefault="00751250" w:rsidP="00B66AC1">
            <w:r w:rsidRPr="00696582">
              <w:rPr>
                <w:u w:val="single"/>
              </w:rPr>
              <w:t>Номер выдачи</w:t>
            </w:r>
          </w:p>
        </w:tc>
      </w:tr>
      <w:tr w:rsidR="00751250" w:rsidRPr="00696582" w14:paraId="2C1A27B9" w14:textId="77777777" w:rsidTr="00B66AC1">
        <w:tc>
          <w:tcPr>
            <w:tcW w:w="3827" w:type="dxa"/>
          </w:tcPr>
          <w:p w14:paraId="456F612B" w14:textId="77777777" w:rsidR="00751250" w:rsidRPr="00696582" w:rsidRDefault="00751250" w:rsidP="00B66AC1">
            <w:r w:rsidRPr="00696582">
              <w:t>Дата выдачи</w:t>
            </w:r>
          </w:p>
          <w:p w14:paraId="5CEF75E0" w14:textId="77777777" w:rsidR="00751250" w:rsidRPr="00696582" w:rsidRDefault="00751250" w:rsidP="00B66AC1">
            <w:r w:rsidRPr="00696582">
              <w:t>Дата возврата</w:t>
            </w:r>
          </w:p>
          <w:p w14:paraId="698A089C" w14:textId="77777777" w:rsidR="00751250" w:rsidRPr="00696582" w:rsidRDefault="00751250" w:rsidP="00B66AC1">
            <w:r w:rsidRPr="00696582">
              <w:t>ФИО</w:t>
            </w:r>
          </w:p>
          <w:p w14:paraId="6F793AA3" w14:textId="77777777" w:rsidR="00751250" w:rsidRPr="00696582" w:rsidRDefault="00751250" w:rsidP="00B66AC1">
            <w:r w:rsidRPr="00696582">
              <w:t>Password</w:t>
            </w:r>
          </w:p>
          <w:p w14:paraId="18CB639F" w14:textId="77777777" w:rsidR="00751250" w:rsidRPr="00696582" w:rsidRDefault="00751250" w:rsidP="00B66AC1">
            <w:r w:rsidRPr="00696582">
              <w:t>Роль</w:t>
            </w:r>
          </w:p>
          <w:p w14:paraId="4DB98D86" w14:textId="77777777" w:rsidR="00751250" w:rsidRPr="00696582" w:rsidRDefault="00751250" w:rsidP="00B66AC1">
            <w:r w:rsidRPr="00696582">
              <w:t>Номер телефона</w:t>
            </w:r>
          </w:p>
          <w:p w14:paraId="62772173" w14:textId="77777777" w:rsidR="00751250" w:rsidRPr="00696582" w:rsidRDefault="00751250" w:rsidP="00B66AC1">
            <w:r w:rsidRPr="00696582">
              <w:t>Название книги</w:t>
            </w:r>
          </w:p>
          <w:p w14:paraId="0F4B1578" w14:textId="77777777" w:rsidR="00751250" w:rsidRPr="00696582" w:rsidRDefault="00751250" w:rsidP="00B66AC1">
            <w:r w:rsidRPr="00696582">
              <w:t>Автор книги</w:t>
            </w:r>
          </w:p>
          <w:p w14:paraId="4E834428" w14:textId="77777777" w:rsidR="00751250" w:rsidRPr="00696582" w:rsidRDefault="00751250" w:rsidP="00B66AC1">
            <w:r w:rsidRPr="00696582">
              <w:lastRenderedPageBreak/>
              <w:t>Издательство книги</w:t>
            </w:r>
          </w:p>
          <w:p w14:paraId="1CDA88C7" w14:textId="77777777" w:rsidR="00751250" w:rsidRPr="00696582" w:rsidRDefault="00751250" w:rsidP="00B66AC1">
            <w:r w:rsidRPr="00696582">
              <w:t>Место издания книги</w:t>
            </w:r>
          </w:p>
          <w:p w14:paraId="06BDF065" w14:textId="77777777" w:rsidR="00751250" w:rsidRPr="00696582" w:rsidRDefault="00751250" w:rsidP="00B66AC1">
            <w:r w:rsidRPr="00696582">
              <w:t>Год издания книги</w:t>
            </w:r>
          </w:p>
          <w:p w14:paraId="3FBC0BB6" w14:textId="77777777" w:rsidR="00751250" w:rsidRPr="00696582" w:rsidRDefault="00751250" w:rsidP="00B66AC1">
            <w:r w:rsidRPr="00696582">
              <w:t>Количество</w:t>
            </w:r>
          </w:p>
        </w:tc>
      </w:tr>
    </w:tbl>
    <w:p w14:paraId="0272BF8C" w14:textId="77777777" w:rsidR="009A535F" w:rsidRPr="00696582" w:rsidRDefault="009A535F" w:rsidP="009A535F">
      <w:pPr>
        <w:ind w:firstLine="567"/>
      </w:pPr>
    </w:p>
    <w:p w14:paraId="072B2173" w14:textId="77777777" w:rsidR="00751250" w:rsidRPr="00696582" w:rsidRDefault="00751250" w:rsidP="00751250">
      <w:pPr>
        <w:pStyle w:val="aff1"/>
      </w:pPr>
      <w:r w:rsidRPr="00696582">
        <w:t xml:space="preserve">2) 2NF требует </w:t>
      </w:r>
      <w:proofErr w:type="spellStart"/>
      <w:r w:rsidRPr="00696582">
        <w:t>неизбыточности</w:t>
      </w:r>
      <w:proofErr w:type="spellEnd"/>
      <w:r w:rsidRPr="00696582">
        <w:t xml:space="preserve"> первичного ключа и независимости неключевых атрибутов от части составного первичного ключа.</w:t>
      </w:r>
    </w:p>
    <w:p w14:paraId="1CAEE61D" w14:textId="77777777" w:rsidR="00751250" w:rsidRPr="00696582" w:rsidRDefault="00751250" w:rsidP="00751250">
      <w:pPr>
        <w:pStyle w:val="aff1"/>
      </w:pPr>
      <w:r w:rsidRPr="00696582">
        <w:t xml:space="preserve">Наш первичный ключ является </w:t>
      </w:r>
      <w:proofErr w:type="spellStart"/>
      <w:r w:rsidRPr="00696582">
        <w:t>неизбыточным</w:t>
      </w:r>
      <w:proofErr w:type="spellEnd"/>
      <w:r w:rsidRPr="00696582">
        <w:t>.</w:t>
      </w:r>
    </w:p>
    <w:p w14:paraId="7CBEACE1" w14:textId="77777777" w:rsidR="00751250" w:rsidRPr="00696582" w:rsidRDefault="00751250" w:rsidP="00751250">
      <w:pPr>
        <w:pStyle w:val="aff1"/>
      </w:pPr>
      <w:r w:rsidRPr="00696582">
        <w:t>Запишем функциональные зависимости:</w:t>
      </w:r>
    </w:p>
    <w:p w14:paraId="39FB3A33" w14:textId="77777777" w:rsidR="00751250" w:rsidRPr="00696582" w:rsidRDefault="00751250" w:rsidP="00751250">
      <w:pPr>
        <w:pStyle w:val="aff1"/>
      </w:pPr>
    </w:p>
    <w:p w14:paraId="75F47B89" w14:textId="77777777" w:rsidR="00751250" w:rsidRPr="00696582" w:rsidRDefault="00751250" w:rsidP="00751250">
      <w:pPr>
        <w:rPr>
          <w:u w:val="single"/>
        </w:rPr>
      </w:pPr>
      <w:proofErr w:type="gramStart"/>
      <w:r w:rsidRPr="00696582">
        <w:t xml:space="preserve">{ </w:t>
      </w:r>
      <w:r w:rsidRPr="00696582">
        <w:rPr>
          <w:u w:val="single"/>
          <w:lang w:val="en-US"/>
        </w:rPr>
        <w:t>ID</w:t>
      </w:r>
      <w:proofErr w:type="gramEnd"/>
      <w:r w:rsidRPr="00696582">
        <w:rPr>
          <w:u w:val="single"/>
        </w:rPr>
        <w:t xml:space="preserve"> пользователя, инвентарный номер книги, номер выдачи</w:t>
      </w:r>
      <w:r w:rsidRPr="00696582">
        <w:t xml:space="preserve"> } -&gt; Дата  выдачи</w:t>
      </w:r>
    </w:p>
    <w:p w14:paraId="3F341BC6" w14:textId="77777777" w:rsidR="00751250" w:rsidRPr="00696582" w:rsidRDefault="00751250" w:rsidP="00751250">
      <w:proofErr w:type="gramStart"/>
      <w:r w:rsidRPr="00696582">
        <w:t xml:space="preserve">{ </w:t>
      </w:r>
      <w:r w:rsidRPr="00696582">
        <w:rPr>
          <w:u w:val="single"/>
          <w:lang w:val="en-US"/>
        </w:rPr>
        <w:t>ID</w:t>
      </w:r>
      <w:proofErr w:type="gramEnd"/>
      <w:r w:rsidRPr="00696582">
        <w:rPr>
          <w:u w:val="single"/>
        </w:rPr>
        <w:t xml:space="preserve"> пользователя, инвентарный номер книги, номер выдачи</w:t>
      </w:r>
      <w:r w:rsidRPr="00696582">
        <w:t xml:space="preserve"> } -&gt; Дата  возврата</w:t>
      </w:r>
    </w:p>
    <w:p w14:paraId="4D1A4F13" w14:textId="77777777" w:rsidR="00751250" w:rsidRPr="00696582" w:rsidRDefault="00751250" w:rsidP="00751250">
      <w:r w:rsidRPr="00696582">
        <w:t xml:space="preserve"> </w:t>
      </w:r>
      <w:r w:rsidRPr="00696582">
        <w:rPr>
          <w:u w:val="single"/>
        </w:rPr>
        <w:t xml:space="preserve">Инвентарный номер </w:t>
      </w:r>
      <w:proofErr w:type="gramStart"/>
      <w:r w:rsidRPr="00696582">
        <w:rPr>
          <w:u w:val="single"/>
        </w:rPr>
        <w:t>книги</w:t>
      </w:r>
      <w:r w:rsidRPr="00696582">
        <w:t xml:space="preserve">  -</w:t>
      </w:r>
      <w:proofErr w:type="gramEnd"/>
      <w:r w:rsidRPr="00696582">
        <w:t>&gt; Наименование книги</w:t>
      </w:r>
    </w:p>
    <w:p w14:paraId="05586512" w14:textId="77777777" w:rsidR="00751250" w:rsidRPr="00696582" w:rsidRDefault="00751250" w:rsidP="00751250">
      <w:r w:rsidRPr="00696582">
        <w:t xml:space="preserve"> </w:t>
      </w:r>
      <w:r w:rsidRPr="00696582">
        <w:rPr>
          <w:u w:val="single"/>
        </w:rPr>
        <w:t xml:space="preserve">Инвентарный номер </w:t>
      </w:r>
      <w:proofErr w:type="gramStart"/>
      <w:r w:rsidRPr="00696582">
        <w:rPr>
          <w:u w:val="single"/>
        </w:rPr>
        <w:t>книги</w:t>
      </w:r>
      <w:r w:rsidRPr="00696582">
        <w:t xml:space="preserve">  -</w:t>
      </w:r>
      <w:proofErr w:type="gramEnd"/>
      <w:r w:rsidRPr="00696582">
        <w:t>&gt; Автор книги</w:t>
      </w:r>
    </w:p>
    <w:p w14:paraId="2B2A1CDC" w14:textId="77777777" w:rsidR="00751250" w:rsidRPr="00696582" w:rsidRDefault="00751250" w:rsidP="00751250">
      <w:r w:rsidRPr="00696582">
        <w:t xml:space="preserve"> </w:t>
      </w:r>
      <w:r w:rsidRPr="00696582">
        <w:rPr>
          <w:u w:val="single"/>
        </w:rPr>
        <w:t xml:space="preserve">Инвентарный номер </w:t>
      </w:r>
      <w:proofErr w:type="gramStart"/>
      <w:r w:rsidRPr="00696582">
        <w:rPr>
          <w:u w:val="single"/>
        </w:rPr>
        <w:t>книги</w:t>
      </w:r>
      <w:r w:rsidRPr="00696582">
        <w:t xml:space="preserve">  -</w:t>
      </w:r>
      <w:proofErr w:type="gramEnd"/>
      <w:r w:rsidRPr="00696582">
        <w:t>&gt; Издательство книги</w:t>
      </w:r>
    </w:p>
    <w:p w14:paraId="09A1FC0B" w14:textId="77777777" w:rsidR="00751250" w:rsidRPr="00696582" w:rsidRDefault="00751250" w:rsidP="00751250">
      <w:r w:rsidRPr="00696582">
        <w:t xml:space="preserve"> </w:t>
      </w:r>
      <w:r w:rsidRPr="00696582">
        <w:rPr>
          <w:u w:val="single"/>
        </w:rPr>
        <w:t xml:space="preserve">Инвентарный номер </w:t>
      </w:r>
      <w:proofErr w:type="gramStart"/>
      <w:r w:rsidRPr="00696582">
        <w:rPr>
          <w:u w:val="single"/>
        </w:rPr>
        <w:t>книги</w:t>
      </w:r>
      <w:r w:rsidRPr="00696582">
        <w:t xml:space="preserve">  -</w:t>
      </w:r>
      <w:proofErr w:type="gramEnd"/>
      <w:r w:rsidRPr="00696582">
        <w:t>&gt; Место издания книги</w:t>
      </w:r>
    </w:p>
    <w:p w14:paraId="264ED67D" w14:textId="77777777" w:rsidR="00751250" w:rsidRPr="00696582" w:rsidRDefault="00751250" w:rsidP="00751250">
      <w:r w:rsidRPr="00696582">
        <w:t xml:space="preserve"> </w:t>
      </w:r>
      <w:r w:rsidRPr="00696582">
        <w:rPr>
          <w:u w:val="single"/>
        </w:rPr>
        <w:t xml:space="preserve">Инвентарный номер </w:t>
      </w:r>
      <w:proofErr w:type="gramStart"/>
      <w:r w:rsidRPr="00696582">
        <w:rPr>
          <w:u w:val="single"/>
        </w:rPr>
        <w:t>книги</w:t>
      </w:r>
      <w:r w:rsidRPr="00696582">
        <w:t xml:space="preserve">  -</w:t>
      </w:r>
      <w:proofErr w:type="gramEnd"/>
      <w:r w:rsidRPr="00696582">
        <w:t>&gt; Год издания книги</w:t>
      </w:r>
    </w:p>
    <w:p w14:paraId="39873E7F" w14:textId="77777777" w:rsidR="00751250" w:rsidRPr="00696582" w:rsidRDefault="00751250" w:rsidP="00751250">
      <w:r w:rsidRPr="00696582">
        <w:t xml:space="preserve"> </w:t>
      </w:r>
      <w:r w:rsidRPr="00696582">
        <w:rPr>
          <w:u w:val="single"/>
        </w:rPr>
        <w:t xml:space="preserve">Инвентарный номер </w:t>
      </w:r>
      <w:proofErr w:type="gramStart"/>
      <w:r w:rsidRPr="00696582">
        <w:rPr>
          <w:u w:val="single"/>
        </w:rPr>
        <w:t>книги</w:t>
      </w:r>
      <w:r w:rsidRPr="00696582">
        <w:t xml:space="preserve">  -</w:t>
      </w:r>
      <w:proofErr w:type="gramEnd"/>
      <w:r w:rsidRPr="00696582">
        <w:t>&gt; Количество</w:t>
      </w:r>
    </w:p>
    <w:p w14:paraId="147553C0" w14:textId="77777777" w:rsidR="00751250" w:rsidRPr="00696582" w:rsidRDefault="00751250" w:rsidP="00751250">
      <w:pPr>
        <w:rPr>
          <w:u w:val="single"/>
        </w:rPr>
      </w:pPr>
      <w:r w:rsidRPr="00696582">
        <w:t xml:space="preserve"> </w:t>
      </w:r>
      <w:r w:rsidRPr="00696582">
        <w:rPr>
          <w:u w:val="single"/>
          <w:lang w:val="en-US"/>
        </w:rPr>
        <w:t>ID</w:t>
      </w:r>
      <w:r w:rsidRPr="00696582">
        <w:rPr>
          <w:u w:val="single"/>
        </w:rPr>
        <w:t xml:space="preserve"> </w:t>
      </w:r>
      <w:proofErr w:type="gramStart"/>
      <w:r w:rsidRPr="00696582">
        <w:rPr>
          <w:u w:val="single"/>
        </w:rPr>
        <w:t>пользователя</w:t>
      </w:r>
      <w:r w:rsidRPr="00696582">
        <w:t xml:space="preserve">  -</w:t>
      </w:r>
      <w:proofErr w:type="gramEnd"/>
      <w:r w:rsidRPr="00696582">
        <w:t>&gt; ФИО</w:t>
      </w:r>
    </w:p>
    <w:p w14:paraId="741A9668" w14:textId="77777777" w:rsidR="00751250" w:rsidRPr="00696582" w:rsidRDefault="00751250" w:rsidP="00751250">
      <w:r w:rsidRPr="00696582">
        <w:t xml:space="preserve"> </w:t>
      </w:r>
      <w:r w:rsidRPr="00696582">
        <w:rPr>
          <w:u w:val="single"/>
          <w:lang w:val="en-US"/>
        </w:rPr>
        <w:t>ID</w:t>
      </w:r>
      <w:r w:rsidRPr="00696582">
        <w:rPr>
          <w:u w:val="single"/>
        </w:rPr>
        <w:t xml:space="preserve"> </w:t>
      </w:r>
      <w:proofErr w:type="gramStart"/>
      <w:r w:rsidRPr="00696582">
        <w:rPr>
          <w:u w:val="single"/>
        </w:rPr>
        <w:t>пользователя</w:t>
      </w:r>
      <w:r w:rsidRPr="00696582">
        <w:t xml:space="preserve">  -</w:t>
      </w:r>
      <w:proofErr w:type="gramEnd"/>
      <w:r w:rsidRPr="00696582">
        <w:t>&gt; Password</w:t>
      </w:r>
    </w:p>
    <w:p w14:paraId="3B0913AF" w14:textId="77777777" w:rsidR="00751250" w:rsidRPr="00696582" w:rsidRDefault="00751250" w:rsidP="00751250">
      <w:r w:rsidRPr="00696582">
        <w:t xml:space="preserve"> </w:t>
      </w:r>
      <w:r w:rsidRPr="00696582">
        <w:rPr>
          <w:u w:val="single"/>
          <w:lang w:val="en-US"/>
        </w:rPr>
        <w:t>ID</w:t>
      </w:r>
      <w:r w:rsidRPr="00696582">
        <w:rPr>
          <w:u w:val="single"/>
        </w:rPr>
        <w:t xml:space="preserve"> </w:t>
      </w:r>
      <w:proofErr w:type="gramStart"/>
      <w:r w:rsidRPr="00696582">
        <w:rPr>
          <w:u w:val="single"/>
        </w:rPr>
        <w:t xml:space="preserve">пользователя </w:t>
      </w:r>
      <w:r w:rsidRPr="00696582">
        <w:t xml:space="preserve"> -</w:t>
      </w:r>
      <w:proofErr w:type="gramEnd"/>
      <w:r w:rsidRPr="00696582">
        <w:t>&gt; Роль</w:t>
      </w:r>
    </w:p>
    <w:p w14:paraId="6644FCCF" w14:textId="77777777" w:rsidR="00661C4C" w:rsidRPr="00696582" w:rsidRDefault="00751250" w:rsidP="00751250">
      <w:pPr>
        <w:pStyle w:val="a7"/>
        <w:ind w:firstLine="0"/>
      </w:pPr>
      <w:r w:rsidRPr="00696582">
        <w:t xml:space="preserve"> </w:t>
      </w:r>
      <w:r w:rsidRPr="00696582">
        <w:rPr>
          <w:u w:val="single"/>
          <w:lang w:val="en-US"/>
        </w:rPr>
        <w:t>ID</w:t>
      </w:r>
      <w:r w:rsidRPr="00696582">
        <w:rPr>
          <w:u w:val="single"/>
        </w:rPr>
        <w:t xml:space="preserve"> </w:t>
      </w:r>
      <w:proofErr w:type="gramStart"/>
      <w:r w:rsidRPr="00696582">
        <w:rPr>
          <w:u w:val="single"/>
        </w:rPr>
        <w:t xml:space="preserve">пользователя </w:t>
      </w:r>
      <w:r w:rsidRPr="00696582">
        <w:t xml:space="preserve"> -</w:t>
      </w:r>
      <w:proofErr w:type="gramEnd"/>
      <w:r w:rsidRPr="00696582">
        <w:t>&gt; Номер телефона</w:t>
      </w:r>
    </w:p>
    <w:p w14:paraId="7FA3820A" w14:textId="77777777" w:rsidR="00751250" w:rsidRPr="00696582" w:rsidRDefault="00751250" w:rsidP="006A656A">
      <w:pPr>
        <w:pStyle w:val="aff1"/>
      </w:pPr>
      <w:r w:rsidRPr="00696582">
        <w:t>Поэтому выносим атрибуты с одинаковой функциональной зависимостью в отдельные сущности:</w:t>
      </w:r>
    </w:p>
    <w:p w14:paraId="3EC0A89A" w14:textId="77777777" w:rsidR="00751250" w:rsidRPr="00696582" w:rsidRDefault="00E31269" w:rsidP="00751250">
      <w:pPr>
        <w:pStyle w:val="aff1"/>
        <w:ind w:firstLine="142"/>
      </w:pPr>
      <w:r w:rsidRPr="00696582">
        <w:rPr>
          <w:noProof/>
        </w:rPr>
        <mc:AlternateContent>
          <mc:Choice Requires="wpc">
            <w:drawing>
              <wp:inline distT="0" distB="0" distL="0" distR="0" wp14:anchorId="2474C2D8" wp14:editId="2E639623">
                <wp:extent cx="6115050" cy="2444750"/>
                <wp:effectExtent l="0" t="0" r="0" b="0"/>
                <wp:docPr id="174" name="Полотно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7" name="AutoShape 33"/>
                        <wps:cNvCnPr>
                          <a:cxnSpLocks noChangeShapeType="1"/>
                        </wps:cNvCnPr>
                        <wps:spPr bwMode="auto">
                          <a:xfrm flipH="1">
                            <a:off x="3679750" y="1000600"/>
                            <a:ext cx="428000" cy="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AutoShape 34"/>
                        <wps:cNvCnPr>
                          <a:cxnSpLocks noChangeShapeType="1"/>
                        </wps:cNvCnPr>
                        <wps:spPr bwMode="auto">
                          <a:xfrm>
                            <a:off x="1712550" y="860300"/>
                            <a:ext cx="329600" cy="101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51" name="Group 35"/>
                        <wpg:cNvGrpSpPr>
                          <a:grpSpLocks/>
                        </wpg:cNvGrpSpPr>
                        <wpg:grpSpPr bwMode="auto">
                          <a:xfrm>
                            <a:off x="204450" y="251300"/>
                            <a:ext cx="1637600" cy="1508800"/>
                            <a:chOff x="2630" y="3538"/>
                            <a:chExt cx="1985" cy="1829"/>
                          </a:xfrm>
                        </wpg:grpSpPr>
                        <wps:wsp>
                          <wps:cNvPr id="52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2630" y="3911"/>
                              <a:ext cx="1985" cy="14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78A48F" w14:textId="77777777" w:rsidR="008A1C6D" w:rsidRDefault="008A1C6D" w:rsidP="00751250">
                                <w:pPr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ФИО</w:t>
                                </w:r>
                              </w:p>
                              <w:p w14:paraId="0F4DF844" w14:textId="77777777" w:rsidR="008A1C6D" w:rsidRDefault="008A1C6D" w:rsidP="00751250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Password</w:t>
                                </w:r>
                              </w:p>
                              <w:p w14:paraId="3D39F4E9" w14:textId="77777777" w:rsidR="008A1C6D" w:rsidRDefault="008A1C6D" w:rsidP="00751250">
                                <w:pPr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Роль</w:t>
                                </w:r>
                              </w:p>
                              <w:p w14:paraId="73756EED" w14:textId="77777777" w:rsidR="008A1C6D" w:rsidRPr="006F248F" w:rsidRDefault="008A1C6D" w:rsidP="00751250">
                                <w:pPr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Номер телефона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2630" y="3538"/>
                              <a:ext cx="1985" cy="3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52B4D5" w14:textId="77777777" w:rsidR="008A1C6D" w:rsidRPr="00B162F2" w:rsidRDefault="008A1C6D" w:rsidP="00751250">
                                <w:pPr>
                                  <w:jc w:val="center"/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ID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7" name="Group 38"/>
                        <wpg:cNvGrpSpPr>
                          <a:grpSpLocks/>
                        </wpg:cNvGrpSpPr>
                        <wpg:grpSpPr bwMode="auto">
                          <a:xfrm>
                            <a:off x="3945250" y="250700"/>
                            <a:ext cx="1637600" cy="1509400"/>
                            <a:chOff x="2630" y="3538"/>
                            <a:chExt cx="1985" cy="1829"/>
                          </a:xfrm>
                        </wpg:grpSpPr>
                        <wps:wsp>
                          <wps:cNvPr id="60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2630" y="3911"/>
                              <a:ext cx="1985" cy="14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7C3B989" w14:textId="77777777" w:rsidR="008A1C6D" w:rsidRDefault="008A1C6D" w:rsidP="00751250">
                                <w:pPr>
                                  <w:rPr>
                                    <w:sz w:val="24"/>
                                  </w:rPr>
                                </w:pPr>
                                <w:r w:rsidRPr="00F0153E">
                                  <w:rPr>
                                    <w:sz w:val="24"/>
                                  </w:rPr>
                                  <w:t>Н</w:t>
                                </w:r>
                                <w:r>
                                  <w:rPr>
                                    <w:sz w:val="24"/>
                                  </w:rPr>
                                  <w:t>азвание книги</w:t>
                                </w:r>
                              </w:p>
                              <w:p w14:paraId="3AB1A3A6" w14:textId="77777777" w:rsidR="008A1C6D" w:rsidRDefault="008A1C6D" w:rsidP="00751250">
                                <w:pPr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Автор книги</w:t>
                                </w:r>
                              </w:p>
                              <w:p w14:paraId="4BDFD9D7" w14:textId="77777777" w:rsidR="008A1C6D" w:rsidRDefault="008A1C6D" w:rsidP="00751250">
                                <w:pPr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Издательство книги</w:t>
                                </w:r>
                              </w:p>
                              <w:p w14:paraId="65B4F255" w14:textId="77777777" w:rsidR="008A1C6D" w:rsidRDefault="008A1C6D" w:rsidP="00751250">
                                <w:pPr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Место издания книги</w:t>
                                </w:r>
                              </w:p>
                              <w:p w14:paraId="69C18FED" w14:textId="77777777" w:rsidR="008A1C6D" w:rsidRDefault="008A1C6D" w:rsidP="00751250">
                                <w:pPr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Год издания книги</w:t>
                                </w:r>
                              </w:p>
                              <w:p w14:paraId="41BB6A43" w14:textId="77777777" w:rsidR="008A1C6D" w:rsidRPr="00F0153E" w:rsidRDefault="008A1C6D" w:rsidP="00751250">
                                <w:pPr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Количество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2630" y="3538"/>
                              <a:ext cx="1985" cy="3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8B0185A" w14:textId="77777777" w:rsidR="008A1C6D" w:rsidRPr="00F0153E" w:rsidRDefault="008A1C6D" w:rsidP="00751250">
                                <w:pPr>
                                  <w:jc w:val="center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Инвентарный номер</w:t>
                                </w:r>
                              </w:p>
                              <w:p w14:paraId="46A334D3" w14:textId="77777777" w:rsidR="008A1C6D" w:rsidRDefault="008A1C6D" w:rsidP="00751250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4" name="Group 41"/>
                        <wpg:cNvGrpSpPr>
                          <a:grpSpLocks/>
                        </wpg:cNvGrpSpPr>
                        <wpg:grpSpPr bwMode="auto">
                          <a:xfrm>
                            <a:off x="2042150" y="251300"/>
                            <a:ext cx="1637600" cy="1532800"/>
                            <a:chOff x="4663" y="3150"/>
                            <a:chExt cx="1985" cy="1336"/>
                          </a:xfrm>
                        </wpg:grpSpPr>
                        <wps:wsp>
                          <wps:cNvPr id="65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4663" y="3916"/>
                              <a:ext cx="1985" cy="5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5A7992" w14:textId="77777777" w:rsidR="008A1C6D" w:rsidRPr="00F0153E" w:rsidRDefault="008A1C6D" w:rsidP="00751250">
                                <w:pPr>
                                  <w:rPr>
                                    <w:sz w:val="24"/>
                                  </w:rPr>
                                </w:pPr>
                                <w:r w:rsidRPr="00F0153E">
                                  <w:rPr>
                                    <w:sz w:val="24"/>
                                  </w:rPr>
                                  <w:t xml:space="preserve">Дата </w:t>
                                </w:r>
                                <w:r>
                                  <w:rPr>
                                    <w:sz w:val="24"/>
                                  </w:rPr>
                                  <w:t>выдачи</w:t>
                                </w:r>
                              </w:p>
                              <w:p w14:paraId="16F6A3E4" w14:textId="77777777" w:rsidR="008A1C6D" w:rsidRPr="00F0153E" w:rsidRDefault="008A1C6D" w:rsidP="00751250">
                                <w:pPr>
                                  <w:rPr>
                                    <w:sz w:val="24"/>
                                  </w:rPr>
                                </w:pPr>
                                <w:r w:rsidRPr="00F0153E">
                                  <w:rPr>
                                    <w:sz w:val="24"/>
                                  </w:rPr>
                                  <w:t xml:space="preserve">Дата </w:t>
                                </w:r>
                                <w:r>
                                  <w:rPr>
                                    <w:sz w:val="24"/>
                                  </w:rPr>
                                  <w:t>возврата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4663" y="3150"/>
                              <a:ext cx="1985" cy="76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F3A9307" w14:textId="77777777" w:rsidR="008A1C6D" w:rsidRPr="00757D5C" w:rsidRDefault="008A1C6D" w:rsidP="00751250">
                                <w:pPr>
                                  <w:jc w:val="center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ID</w:t>
                                </w:r>
                                <w:r w:rsidRPr="00800E7D">
                                  <w:rPr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пользователя</w:t>
                                </w:r>
                                <w:r w:rsidRPr="00757D5C">
                                  <w:rPr>
                                    <w:sz w:val="24"/>
                                  </w:rPr>
                                  <w:t>(FK)</w:t>
                                </w:r>
                              </w:p>
                              <w:p w14:paraId="7527528D" w14:textId="77777777" w:rsidR="008A1C6D" w:rsidRPr="00757D5C" w:rsidRDefault="008A1C6D" w:rsidP="00751250">
                                <w:pPr>
                                  <w:jc w:val="center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Инвентарный номер</w:t>
                                </w:r>
                                <w:r w:rsidRPr="00757D5C">
                                  <w:rPr>
                                    <w:sz w:val="24"/>
                                  </w:rPr>
                                  <w:t>(FK)</w:t>
                                </w:r>
                              </w:p>
                              <w:p w14:paraId="0096D15B" w14:textId="77777777" w:rsidR="008A1C6D" w:rsidRPr="0016076F" w:rsidRDefault="008A1C6D" w:rsidP="00751250">
                                <w:pPr>
                                  <w:jc w:val="center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Номер выдачи</w:t>
                                </w:r>
                              </w:p>
                              <w:p w14:paraId="34EA335A" w14:textId="77777777" w:rsidR="008A1C6D" w:rsidRPr="0016076F" w:rsidRDefault="008A1C6D" w:rsidP="00751250">
                                <w:pPr>
                                  <w:rPr>
                                    <w:sz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67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511150" y="46900"/>
                            <a:ext cx="1010300" cy="25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6D6B8F" w14:textId="77777777" w:rsidR="008A1C6D" w:rsidRPr="00B162F2" w:rsidRDefault="008A1C6D" w:rsidP="0075125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Пользователь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1912550" y="46900"/>
                            <a:ext cx="1802800" cy="25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E45706" w14:textId="77777777" w:rsidR="008A1C6D" w:rsidRPr="007D4DA7" w:rsidRDefault="008A1C6D" w:rsidP="0075125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Выдача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4263350" y="46900"/>
                            <a:ext cx="1010300" cy="25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8BBD75" w14:textId="77777777" w:rsidR="008A1C6D" w:rsidRPr="007D4DA7" w:rsidRDefault="008A1C6D" w:rsidP="0075125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Книга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474C2D8" id="Полотно 174" o:spid="_x0000_s1055" editas="canvas" style="width:481.5pt;height:192.5pt;mso-position-horizontal-relative:char;mso-position-vertical-relative:line" coordsize="61150,24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">
                <v:shape id="_x0000_s1056" type="#_x0000_t75" style="position:absolute;width:61150;height:24447;visibility:visible;mso-wrap-style:square">
                  <v:fill o:detectmouseclick="t"/>
                  <v:path o:connecttype="none"/>
                </v:shape>
                <v:shape id="AutoShape 33" o:spid="_x0000_s1057" type="#_x0000_t32" style="position:absolute;left:36797;top:10006;width:4280;height: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">
                  <v:stroke endarrow="block"/>
                </v:shape>
                <v:shape id="AutoShape 34" o:spid="_x0000_s1058" type="#_x0000_t32" style="position:absolute;left:17125;top:8603;width:3296;height:1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">
                  <v:stroke endarrow="block"/>
                </v:shape>
                <v:group id="Group 35" o:spid="_x0000_s1059" style="position:absolute;left:2044;top:2513;width:16376;height:15088" coordorigin="2630,3538" coordsize="1985,1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ect id="Rectangle 36" o:spid="_x0000_s1060" style="position:absolute;left:2630;top:3911;width:1985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">
                    <v:textbox>
                      <w:txbxContent>
                        <w:p w14:paraId="6078A48F" w14:textId="77777777" w:rsidR="008A1C6D" w:rsidRDefault="008A1C6D" w:rsidP="00751250">
                          <w:pPr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ФИО</w:t>
                          </w:r>
                        </w:p>
                        <w:p w14:paraId="0F4DF844" w14:textId="77777777" w:rsidR="008A1C6D" w:rsidRDefault="008A1C6D" w:rsidP="00751250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Password</w:t>
                          </w:r>
                        </w:p>
                        <w:p w14:paraId="3D39F4E9" w14:textId="77777777" w:rsidR="008A1C6D" w:rsidRDefault="008A1C6D" w:rsidP="00751250">
                          <w:pPr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Роль</w:t>
                          </w:r>
                        </w:p>
                        <w:p w14:paraId="73756EED" w14:textId="77777777" w:rsidR="008A1C6D" w:rsidRPr="006F248F" w:rsidRDefault="008A1C6D" w:rsidP="00751250">
                          <w:pPr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Номер телефона</w:t>
                          </w:r>
                        </w:p>
                      </w:txbxContent>
                    </v:textbox>
                  </v:rect>
                  <v:rect id="Rectangle 37" o:spid="_x0000_s1061" style="position:absolute;left:2630;top:3538;width:198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">
                    <v:textbox>
                      <w:txbxContent>
                        <w:p w14:paraId="1752B4D5" w14:textId="77777777" w:rsidR="008A1C6D" w:rsidRPr="00B162F2" w:rsidRDefault="008A1C6D" w:rsidP="00751250">
                          <w:pPr>
                            <w:jc w:val="center"/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ID</w:t>
                          </w:r>
                        </w:p>
                      </w:txbxContent>
                    </v:textbox>
                  </v:rect>
                </v:group>
                <v:group id="Group 38" o:spid="_x0000_s1062" style="position:absolute;left:39452;top:2507;width:16376;height:15094" coordorigin="2630,3538" coordsize="1985,1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rect id="Rectangle 39" o:spid="_x0000_s1063" style="position:absolute;left:2630;top:3911;width:1985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">
                    <v:textbox>
                      <w:txbxContent>
                        <w:p w14:paraId="47C3B989" w14:textId="77777777" w:rsidR="008A1C6D" w:rsidRDefault="008A1C6D" w:rsidP="00751250">
                          <w:pPr>
                            <w:rPr>
                              <w:sz w:val="24"/>
                            </w:rPr>
                          </w:pPr>
                          <w:r w:rsidRPr="00F0153E">
                            <w:rPr>
                              <w:sz w:val="24"/>
                            </w:rPr>
                            <w:t>Н</w:t>
                          </w:r>
                          <w:r>
                            <w:rPr>
                              <w:sz w:val="24"/>
                            </w:rPr>
                            <w:t>азвание книги</w:t>
                          </w:r>
                        </w:p>
                        <w:p w14:paraId="3AB1A3A6" w14:textId="77777777" w:rsidR="008A1C6D" w:rsidRDefault="008A1C6D" w:rsidP="00751250">
                          <w:pPr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Автор книги</w:t>
                          </w:r>
                        </w:p>
                        <w:p w14:paraId="4BDFD9D7" w14:textId="77777777" w:rsidR="008A1C6D" w:rsidRDefault="008A1C6D" w:rsidP="00751250">
                          <w:pPr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Издательство книги</w:t>
                          </w:r>
                        </w:p>
                        <w:p w14:paraId="65B4F255" w14:textId="77777777" w:rsidR="008A1C6D" w:rsidRDefault="008A1C6D" w:rsidP="00751250">
                          <w:pPr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Место издания книги</w:t>
                          </w:r>
                        </w:p>
                        <w:p w14:paraId="69C18FED" w14:textId="77777777" w:rsidR="008A1C6D" w:rsidRDefault="008A1C6D" w:rsidP="00751250">
                          <w:pPr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Год издания книги</w:t>
                          </w:r>
                        </w:p>
                        <w:p w14:paraId="41BB6A43" w14:textId="77777777" w:rsidR="008A1C6D" w:rsidRPr="00F0153E" w:rsidRDefault="008A1C6D" w:rsidP="00751250">
                          <w:pPr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Количество</w:t>
                          </w:r>
                        </w:p>
                      </w:txbxContent>
                    </v:textbox>
                  </v:rect>
                  <v:rect id="Rectangle 40" o:spid="_x0000_s1064" style="position:absolute;left:2630;top:3538;width:198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">
                    <v:textbox>
                      <w:txbxContent>
                        <w:p w14:paraId="68B0185A" w14:textId="77777777" w:rsidR="008A1C6D" w:rsidRPr="00F0153E" w:rsidRDefault="008A1C6D" w:rsidP="00751250">
                          <w:pPr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Инвентарный номер</w:t>
                          </w:r>
                        </w:p>
                        <w:p w14:paraId="46A334D3" w14:textId="77777777" w:rsidR="008A1C6D" w:rsidRDefault="008A1C6D" w:rsidP="00751250">
                          <w:pPr>
                            <w:jc w:val="center"/>
                          </w:pPr>
                        </w:p>
                      </w:txbxContent>
                    </v:textbox>
                  </v:rect>
                </v:group>
                <v:group id="Group 41" o:spid="_x0000_s1065" style="position:absolute;left:20421;top:2513;width:16376;height:15328" coordorigin="4663,3150" coordsize="1985,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rect id="Rectangle 42" o:spid="_x0000_s1066" style="position:absolute;left:4663;top:3916;width:1985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">
                    <v:textbox>
                      <w:txbxContent>
                        <w:p w14:paraId="515A7992" w14:textId="77777777" w:rsidR="008A1C6D" w:rsidRPr="00F0153E" w:rsidRDefault="008A1C6D" w:rsidP="00751250">
                          <w:pPr>
                            <w:rPr>
                              <w:sz w:val="24"/>
                            </w:rPr>
                          </w:pPr>
                          <w:r w:rsidRPr="00F0153E">
                            <w:rPr>
                              <w:sz w:val="24"/>
                            </w:rPr>
                            <w:t xml:space="preserve">Дата </w:t>
                          </w:r>
                          <w:r>
                            <w:rPr>
                              <w:sz w:val="24"/>
                            </w:rPr>
                            <w:t>выдачи</w:t>
                          </w:r>
                        </w:p>
                        <w:p w14:paraId="16F6A3E4" w14:textId="77777777" w:rsidR="008A1C6D" w:rsidRPr="00F0153E" w:rsidRDefault="008A1C6D" w:rsidP="00751250">
                          <w:pPr>
                            <w:rPr>
                              <w:sz w:val="24"/>
                            </w:rPr>
                          </w:pPr>
                          <w:r w:rsidRPr="00F0153E">
                            <w:rPr>
                              <w:sz w:val="24"/>
                            </w:rPr>
                            <w:t xml:space="preserve">Дата </w:t>
                          </w:r>
                          <w:r>
                            <w:rPr>
                              <w:sz w:val="24"/>
                            </w:rPr>
                            <w:t>возврата</w:t>
                          </w:r>
                        </w:p>
                      </w:txbxContent>
                    </v:textbox>
                  </v:rect>
                  <v:rect id="Rectangle 43" o:spid="_x0000_s1067" style="position:absolute;left:4663;top:3150;width:1985;height: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">
                    <v:textbox>
                      <w:txbxContent>
                        <w:p w14:paraId="2F3A9307" w14:textId="77777777" w:rsidR="008A1C6D" w:rsidRPr="00757D5C" w:rsidRDefault="008A1C6D" w:rsidP="00751250">
                          <w:pPr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ID</w:t>
                          </w:r>
                          <w:r w:rsidRPr="00800E7D">
                            <w:rPr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пользователя</w:t>
                          </w:r>
                          <w:r w:rsidRPr="00757D5C">
                            <w:rPr>
                              <w:sz w:val="24"/>
                            </w:rPr>
                            <w:t>(FK)</w:t>
                          </w:r>
                        </w:p>
                        <w:p w14:paraId="7527528D" w14:textId="77777777" w:rsidR="008A1C6D" w:rsidRPr="00757D5C" w:rsidRDefault="008A1C6D" w:rsidP="00751250">
                          <w:pPr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Инвентарный номер</w:t>
                          </w:r>
                          <w:r w:rsidRPr="00757D5C">
                            <w:rPr>
                              <w:sz w:val="24"/>
                            </w:rPr>
                            <w:t>(FK)</w:t>
                          </w:r>
                        </w:p>
                        <w:p w14:paraId="0096D15B" w14:textId="77777777" w:rsidR="008A1C6D" w:rsidRPr="0016076F" w:rsidRDefault="008A1C6D" w:rsidP="00751250">
                          <w:pPr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Номер выдачи</w:t>
                          </w:r>
                        </w:p>
                        <w:p w14:paraId="34EA335A" w14:textId="77777777" w:rsidR="008A1C6D" w:rsidRPr="0016076F" w:rsidRDefault="008A1C6D" w:rsidP="00751250">
                          <w:pPr>
                            <w:rPr>
                              <w:sz w:val="24"/>
                            </w:rPr>
                          </w:pPr>
                        </w:p>
                      </w:txbxContent>
                    </v:textbox>
                  </v:rect>
                </v:group>
                <v:shape id="Text Box 54" o:spid="_x0000_s1068" type="#_x0000_t202" style="position:absolute;left:5111;top:469;width:10103;height:2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" filled="f" stroked="f">
                  <v:textbox>
                    <w:txbxContent>
                      <w:p w14:paraId="5A6D6B8F" w14:textId="77777777" w:rsidR="008A1C6D" w:rsidRPr="00B162F2" w:rsidRDefault="008A1C6D" w:rsidP="00751250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Пользователь</w:t>
                        </w:r>
                      </w:p>
                    </w:txbxContent>
                  </v:textbox>
                </v:shape>
                <v:shape id="Text Box 55" o:spid="_x0000_s1069" type="#_x0000_t202" style="position:absolute;left:19125;top:469;width:18028;height:2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" filled="f" stroked="f">
                  <v:textbox>
                    <w:txbxContent>
                      <w:p w14:paraId="29E45706" w14:textId="77777777" w:rsidR="008A1C6D" w:rsidRPr="007D4DA7" w:rsidRDefault="008A1C6D" w:rsidP="00751250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Выдача</w:t>
                        </w:r>
                      </w:p>
                    </w:txbxContent>
                  </v:textbox>
                </v:shape>
                <v:shape id="Text Box 56" o:spid="_x0000_s1070" type="#_x0000_t202" style="position:absolute;left:42633;top:469;width:10103;height:2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A8ZwgAAANs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" filled="f" stroked="f">
                  <v:textbox>
                    <w:txbxContent>
                      <w:p w14:paraId="588BBD75" w14:textId="77777777" w:rsidR="008A1C6D" w:rsidRPr="007D4DA7" w:rsidRDefault="008A1C6D" w:rsidP="00751250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Книга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010F63D" w14:textId="77777777" w:rsidR="006A656A" w:rsidRPr="00696582" w:rsidRDefault="006A656A">
      <w:pPr>
        <w:spacing w:after="200" w:line="276" w:lineRule="auto"/>
        <w:jc w:val="left"/>
        <w:rPr>
          <w:color w:val="000000" w:themeColor="text1"/>
        </w:rPr>
      </w:pPr>
      <w:r w:rsidRPr="00696582">
        <w:br w:type="page"/>
      </w:r>
    </w:p>
    <w:p w14:paraId="25C330EB" w14:textId="77777777" w:rsidR="00751250" w:rsidRPr="00696582" w:rsidRDefault="00751250" w:rsidP="00751250">
      <w:pPr>
        <w:pStyle w:val="aff1"/>
      </w:pPr>
      <w:r w:rsidRPr="00696582">
        <w:lastRenderedPageBreak/>
        <w:t>3) 3</w:t>
      </w:r>
      <w:r w:rsidRPr="00696582">
        <w:rPr>
          <w:lang w:val="en-US"/>
        </w:rPr>
        <w:t>NF</w:t>
      </w:r>
      <w:r w:rsidRPr="00696582">
        <w:t xml:space="preserve"> требует взаимной независимости неключевых атрибутов. </w:t>
      </w:r>
    </w:p>
    <w:p w14:paraId="4C386809" w14:textId="77777777" w:rsidR="00751250" w:rsidRPr="00696582" w:rsidRDefault="00661C4C" w:rsidP="00751250">
      <w:pPr>
        <w:pStyle w:val="aff1"/>
      </w:pPr>
      <w:r w:rsidRPr="00696582">
        <w:t xml:space="preserve">Атрибут сущности </w:t>
      </w:r>
      <w:r w:rsidR="00DE373E" w:rsidRPr="00696582">
        <w:t>«</w:t>
      </w:r>
      <w:r w:rsidRPr="00696582">
        <w:t>Книга</w:t>
      </w:r>
      <w:r w:rsidR="00DE373E" w:rsidRPr="00696582">
        <w:t>»</w:t>
      </w:r>
      <w:r w:rsidRPr="00696582">
        <w:t>: место издания книги</w:t>
      </w:r>
      <w:r w:rsidR="00751250" w:rsidRPr="00696582">
        <w:t xml:space="preserve"> </w:t>
      </w:r>
      <w:r w:rsidRPr="00696582">
        <w:t>зависит от издательства книги</w:t>
      </w:r>
      <w:r w:rsidR="00751250" w:rsidRPr="00696582">
        <w:t>.</w:t>
      </w:r>
      <w:r w:rsidR="00DE373E" w:rsidRPr="00696582">
        <w:t xml:space="preserve"> Выделим «Издательство» в отдельную сущность.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47"/>
        <w:gridCol w:w="275"/>
        <w:gridCol w:w="2205"/>
        <w:gridCol w:w="346"/>
        <w:gridCol w:w="2314"/>
        <w:gridCol w:w="379"/>
        <w:gridCol w:w="2262"/>
      </w:tblGrid>
      <w:tr w:rsidR="006A656A" w:rsidRPr="00696582" w14:paraId="6396EB51" w14:textId="77777777" w:rsidTr="00DE373E">
        <w:tc>
          <w:tcPr>
            <w:tcW w:w="1847" w:type="dxa"/>
            <w:tcBorders>
              <w:top w:val="nil"/>
              <w:left w:val="nil"/>
              <w:right w:val="nil"/>
            </w:tcBorders>
          </w:tcPr>
          <w:p w14:paraId="2AFBFF62" w14:textId="77777777" w:rsidR="006A656A" w:rsidRPr="00696582" w:rsidRDefault="006A656A" w:rsidP="00DE373E">
            <w:pPr>
              <w:pStyle w:val="aff1"/>
              <w:ind w:firstLine="0"/>
              <w:jc w:val="center"/>
              <w:rPr>
                <w:sz w:val="24"/>
              </w:rPr>
            </w:pPr>
            <w:r w:rsidRPr="00696582">
              <w:rPr>
                <w:sz w:val="24"/>
              </w:rPr>
              <w:t>Пользователь</w:t>
            </w:r>
          </w:p>
        </w:tc>
        <w:tc>
          <w:tcPr>
            <w:tcW w:w="27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0810B79" w14:textId="77777777" w:rsidR="006A656A" w:rsidRPr="00696582" w:rsidRDefault="006A656A" w:rsidP="00DE373E">
            <w:pPr>
              <w:pStyle w:val="aff1"/>
              <w:ind w:firstLine="0"/>
              <w:jc w:val="center"/>
              <w:rPr>
                <w:sz w:val="24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A1F5A1" w14:textId="77777777" w:rsidR="006A656A" w:rsidRPr="00696582" w:rsidRDefault="006A656A" w:rsidP="00DE373E">
            <w:pPr>
              <w:pStyle w:val="aff1"/>
              <w:ind w:firstLine="0"/>
              <w:jc w:val="center"/>
              <w:rPr>
                <w:sz w:val="24"/>
              </w:rPr>
            </w:pPr>
            <w:r w:rsidRPr="00696582">
              <w:rPr>
                <w:sz w:val="24"/>
              </w:rPr>
              <w:t>Выдача</w:t>
            </w:r>
          </w:p>
        </w:tc>
        <w:tc>
          <w:tcPr>
            <w:tcW w:w="34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0D58DEB5" w14:textId="77777777" w:rsidR="006A656A" w:rsidRPr="00696582" w:rsidRDefault="006A656A" w:rsidP="00DE373E">
            <w:pPr>
              <w:pStyle w:val="aff1"/>
              <w:ind w:firstLine="0"/>
              <w:jc w:val="center"/>
              <w:rPr>
                <w:sz w:val="24"/>
              </w:rPr>
            </w:pPr>
          </w:p>
        </w:tc>
        <w:tc>
          <w:tcPr>
            <w:tcW w:w="2314" w:type="dxa"/>
            <w:tcBorders>
              <w:top w:val="nil"/>
              <w:left w:val="nil"/>
              <w:right w:val="nil"/>
            </w:tcBorders>
          </w:tcPr>
          <w:p w14:paraId="25648898" w14:textId="77777777" w:rsidR="006A656A" w:rsidRPr="00696582" w:rsidRDefault="006A656A" w:rsidP="00DE373E">
            <w:pPr>
              <w:pStyle w:val="aff1"/>
              <w:ind w:firstLine="0"/>
              <w:jc w:val="center"/>
              <w:rPr>
                <w:sz w:val="24"/>
              </w:rPr>
            </w:pPr>
            <w:r w:rsidRPr="00696582">
              <w:rPr>
                <w:sz w:val="24"/>
              </w:rPr>
              <w:t>Книга</w:t>
            </w:r>
          </w:p>
        </w:tc>
        <w:tc>
          <w:tcPr>
            <w:tcW w:w="379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CD8E399" w14:textId="77777777" w:rsidR="006A656A" w:rsidRPr="00696582" w:rsidRDefault="006A656A" w:rsidP="00DE373E">
            <w:pPr>
              <w:pStyle w:val="aff1"/>
              <w:ind w:firstLine="0"/>
              <w:jc w:val="center"/>
              <w:rPr>
                <w:sz w:val="24"/>
              </w:rPr>
            </w:pPr>
          </w:p>
        </w:tc>
        <w:tc>
          <w:tcPr>
            <w:tcW w:w="2262" w:type="dxa"/>
            <w:tcBorders>
              <w:top w:val="nil"/>
              <w:left w:val="nil"/>
              <w:right w:val="nil"/>
            </w:tcBorders>
          </w:tcPr>
          <w:p w14:paraId="47A016C9" w14:textId="77777777" w:rsidR="006A656A" w:rsidRPr="00696582" w:rsidRDefault="006A656A" w:rsidP="00DE373E">
            <w:pPr>
              <w:pStyle w:val="aff1"/>
              <w:ind w:firstLine="0"/>
              <w:jc w:val="center"/>
              <w:rPr>
                <w:sz w:val="24"/>
              </w:rPr>
            </w:pPr>
            <w:r w:rsidRPr="00696582">
              <w:rPr>
                <w:sz w:val="24"/>
              </w:rPr>
              <w:t>Издательство</w:t>
            </w:r>
          </w:p>
        </w:tc>
      </w:tr>
      <w:tr w:rsidR="006A656A" w:rsidRPr="00696582" w14:paraId="3EDF67EB" w14:textId="77777777" w:rsidTr="00DE373E">
        <w:tc>
          <w:tcPr>
            <w:tcW w:w="1847" w:type="dxa"/>
          </w:tcPr>
          <w:p w14:paraId="2FCE7B83" w14:textId="77777777" w:rsidR="006A656A" w:rsidRPr="00696582" w:rsidRDefault="006A656A" w:rsidP="006A656A">
            <w:pPr>
              <w:pStyle w:val="aff1"/>
              <w:ind w:firstLine="0"/>
              <w:jc w:val="center"/>
              <w:rPr>
                <w:sz w:val="24"/>
                <w:lang w:val="en-US"/>
              </w:rPr>
            </w:pPr>
            <w:r w:rsidRPr="00696582">
              <w:rPr>
                <w:sz w:val="24"/>
                <w:lang w:val="en-US"/>
              </w:rPr>
              <w:t>ID</w:t>
            </w:r>
          </w:p>
        </w:tc>
        <w:tc>
          <w:tcPr>
            <w:tcW w:w="275" w:type="dxa"/>
            <w:vMerge/>
            <w:tcBorders>
              <w:bottom w:val="nil"/>
            </w:tcBorders>
          </w:tcPr>
          <w:p w14:paraId="1F651873" w14:textId="77777777" w:rsidR="006A656A" w:rsidRPr="00696582" w:rsidRDefault="006A656A" w:rsidP="00751250">
            <w:pPr>
              <w:pStyle w:val="aff1"/>
              <w:ind w:firstLine="0"/>
            </w:pPr>
          </w:p>
        </w:tc>
        <w:tc>
          <w:tcPr>
            <w:tcW w:w="2205" w:type="dxa"/>
            <w:tcBorders>
              <w:bottom w:val="nil"/>
            </w:tcBorders>
          </w:tcPr>
          <w:p w14:paraId="0467AEAD" w14:textId="77777777" w:rsidR="006A656A" w:rsidRPr="00696582" w:rsidRDefault="006A656A" w:rsidP="006A656A">
            <w:pPr>
              <w:jc w:val="center"/>
              <w:rPr>
                <w:sz w:val="24"/>
              </w:rPr>
            </w:pPr>
            <w:r w:rsidRPr="00696582">
              <w:rPr>
                <w:sz w:val="24"/>
                <w:lang w:val="en-US"/>
              </w:rPr>
              <w:t>ID</w:t>
            </w:r>
            <w:r w:rsidRPr="00696582">
              <w:rPr>
                <w:sz w:val="24"/>
              </w:rPr>
              <w:t xml:space="preserve"> </w:t>
            </w:r>
            <w:proofErr w:type="gramStart"/>
            <w:r w:rsidRPr="00696582">
              <w:rPr>
                <w:sz w:val="24"/>
              </w:rPr>
              <w:t>пользователя(</w:t>
            </w:r>
            <w:proofErr w:type="gramEnd"/>
            <w:r w:rsidRPr="00696582">
              <w:rPr>
                <w:sz w:val="24"/>
              </w:rPr>
              <w:t>FK)</w:t>
            </w:r>
          </w:p>
        </w:tc>
        <w:tc>
          <w:tcPr>
            <w:tcW w:w="346" w:type="dxa"/>
            <w:vMerge/>
            <w:tcBorders>
              <w:bottom w:val="nil"/>
            </w:tcBorders>
          </w:tcPr>
          <w:p w14:paraId="18A4CD7C" w14:textId="77777777" w:rsidR="006A656A" w:rsidRPr="00696582" w:rsidRDefault="006A656A" w:rsidP="00751250">
            <w:pPr>
              <w:pStyle w:val="aff1"/>
              <w:ind w:firstLine="0"/>
            </w:pPr>
          </w:p>
        </w:tc>
        <w:tc>
          <w:tcPr>
            <w:tcW w:w="2314" w:type="dxa"/>
          </w:tcPr>
          <w:p w14:paraId="056BCF17" w14:textId="77777777" w:rsidR="006A656A" w:rsidRPr="00696582" w:rsidRDefault="00DE373E" w:rsidP="00DE373E">
            <w:pPr>
              <w:pStyle w:val="aff1"/>
              <w:ind w:firstLine="0"/>
              <w:jc w:val="center"/>
              <w:rPr>
                <w:sz w:val="24"/>
              </w:rPr>
            </w:pPr>
            <w:r w:rsidRPr="00696582"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D838300" wp14:editId="79455902">
                      <wp:simplePos x="0" y="0"/>
                      <wp:positionH relativeFrom="column">
                        <wp:posOffset>1392555</wp:posOffset>
                      </wp:positionH>
                      <wp:positionV relativeFrom="paragraph">
                        <wp:posOffset>353695</wp:posOffset>
                      </wp:positionV>
                      <wp:extent cx="266700" cy="0"/>
                      <wp:effectExtent l="38100" t="76200" r="0" b="95250"/>
                      <wp:wrapNone/>
                      <wp:docPr id="98" name="Прямая со стрелкой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667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17F4328" id="Прямая со стрелкой 98" o:spid="_x0000_s1026" type="#_x0000_t32" style="position:absolute;margin-left:109.65pt;margin-top:27.85pt;width:21pt;height: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" strokecolor="black [3040]">
                      <v:stroke endarrow="block"/>
                    </v:shape>
                  </w:pict>
                </mc:Fallback>
              </mc:AlternateContent>
            </w:r>
            <w:r w:rsidR="006A656A" w:rsidRPr="00696582">
              <w:rPr>
                <w:sz w:val="24"/>
              </w:rPr>
              <w:t>Инвентарный номер</w:t>
            </w:r>
          </w:p>
        </w:tc>
        <w:tc>
          <w:tcPr>
            <w:tcW w:w="379" w:type="dxa"/>
            <w:vMerge/>
            <w:tcBorders>
              <w:bottom w:val="nil"/>
            </w:tcBorders>
          </w:tcPr>
          <w:p w14:paraId="13F44BF2" w14:textId="77777777" w:rsidR="006A656A" w:rsidRPr="00696582" w:rsidRDefault="006A656A" w:rsidP="00751250">
            <w:pPr>
              <w:pStyle w:val="aff1"/>
              <w:ind w:firstLine="0"/>
            </w:pPr>
          </w:p>
        </w:tc>
        <w:tc>
          <w:tcPr>
            <w:tcW w:w="2262" w:type="dxa"/>
          </w:tcPr>
          <w:p w14:paraId="1E124B4C" w14:textId="77777777" w:rsidR="006A656A" w:rsidRPr="00696582" w:rsidRDefault="006A656A" w:rsidP="00751250">
            <w:pPr>
              <w:pStyle w:val="aff1"/>
              <w:ind w:firstLine="0"/>
              <w:rPr>
                <w:sz w:val="24"/>
              </w:rPr>
            </w:pPr>
            <w:r w:rsidRPr="00696582">
              <w:rPr>
                <w:sz w:val="24"/>
              </w:rPr>
              <w:t>Название издательства</w:t>
            </w:r>
          </w:p>
        </w:tc>
      </w:tr>
      <w:tr w:rsidR="006A656A" w:rsidRPr="00696582" w14:paraId="2728FC17" w14:textId="77777777" w:rsidTr="00DE373E">
        <w:tc>
          <w:tcPr>
            <w:tcW w:w="1847" w:type="dxa"/>
          </w:tcPr>
          <w:p w14:paraId="1BA27CE3" w14:textId="77777777" w:rsidR="006A656A" w:rsidRPr="00696582" w:rsidRDefault="00DE373E" w:rsidP="00751250">
            <w:pPr>
              <w:pStyle w:val="aff1"/>
              <w:ind w:firstLine="0"/>
              <w:rPr>
                <w:sz w:val="24"/>
              </w:rPr>
            </w:pPr>
            <w:r w:rsidRPr="00696582"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474A2E6" wp14:editId="399A5774">
                      <wp:simplePos x="0" y="0"/>
                      <wp:positionH relativeFrom="column">
                        <wp:posOffset>1099185</wp:posOffset>
                      </wp:positionH>
                      <wp:positionV relativeFrom="paragraph">
                        <wp:posOffset>219075</wp:posOffset>
                      </wp:positionV>
                      <wp:extent cx="184150" cy="6350"/>
                      <wp:effectExtent l="0" t="76200" r="25400" b="88900"/>
                      <wp:wrapNone/>
                      <wp:docPr id="97" name="Прямая со стрелкой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84150" cy="63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9F45A7" id="Прямая со стрелкой 97" o:spid="_x0000_s1026" type="#_x0000_t32" style="position:absolute;margin-left:86.55pt;margin-top:17.25pt;width:14.5pt;height: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" strokecolor="black [3040]">
                      <v:stroke endarrow="block"/>
                    </v:shape>
                  </w:pict>
                </mc:Fallback>
              </mc:AlternateContent>
            </w:r>
            <w:r w:rsidR="006A656A" w:rsidRPr="00696582">
              <w:rPr>
                <w:sz w:val="24"/>
              </w:rPr>
              <w:t>ФИО</w:t>
            </w:r>
          </w:p>
        </w:tc>
        <w:tc>
          <w:tcPr>
            <w:tcW w:w="275" w:type="dxa"/>
            <w:vMerge/>
            <w:tcBorders>
              <w:bottom w:val="nil"/>
            </w:tcBorders>
          </w:tcPr>
          <w:p w14:paraId="439DD420" w14:textId="77777777" w:rsidR="006A656A" w:rsidRPr="00696582" w:rsidRDefault="006A656A" w:rsidP="00751250">
            <w:pPr>
              <w:pStyle w:val="aff1"/>
              <w:ind w:firstLine="0"/>
            </w:pPr>
          </w:p>
        </w:tc>
        <w:tc>
          <w:tcPr>
            <w:tcW w:w="2205" w:type="dxa"/>
            <w:tcBorders>
              <w:top w:val="nil"/>
              <w:bottom w:val="nil"/>
            </w:tcBorders>
          </w:tcPr>
          <w:p w14:paraId="18DFAA4A" w14:textId="77777777" w:rsidR="006A656A" w:rsidRPr="00696582" w:rsidRDefault="00DE373E" w:rsidP="006A656A">
            <w:pPr>
              <w:jc w:val="center"/>
              <w:rPr>
                <w:sz w:val="24"/>
              </w:rPr>
            </w:pPr>
            <w:r w:rsidRPr="00696582"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119C764" wp14:editId="050347C2">
                      <wp:simplePos x="0" y="0"/>
                      <wp:positionH relativeFrom="column">
                        <wp:posOffset>1326515</wp:posOffset>
                      </wp:positionH>
                      <wp:positionV relativeFrom="paragraph">
                        <wp:posOffset>60325</wp:posOffset>
                      </wp:positionV>
                      <wp:extent cx="215900" cy="0"/>
                      <wp:effectExtent l="38100" t="76200" r="0" b="95250"/>
                      <wp:wrapNone/>
                      <wp:docPr id="99" name="Прямая со стрелкой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159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1D9EBAB" id="Прямая со стрелкой 99" o:spid="_x0000_s1026" type="#_x0000_t32" style="position:absolute;margin-left:104.45pt;margin-top:4.75pt;width:17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" strokecolor="black [3040]">
                      <v:stroke endarrow="block"/>
                    </v:shape>
                  </w:pict>
                </mc:Fallback>
              </mc:AlternateContent>
            </w:r>
            <w:r w:rsidR="006A656A" w:rsidRPr="00696582">
              <w:rPr>
                <w:sz w:val="24"/>
              </w:rPr>
              <w:t xml:space="preserve">Инвентарный </w:t>
            </w:r>
            <w:proofErr w:type="gramStart"/>
            <w:r w:rsidR="006A656A" w:rsidRPr="00696582">
              <w:rPr>
                <w:sz w:val="24"/>
              </w:rPr>
              <w:t>номер(</w:t>
            </w:r>
            <w:proofErr w:type="gramEnd"/>
            <w:r w:rsidR="006A656A" w:rsidRPr="00696582">
              <w:rPr>
                <w:sz w:val="24"/>
              </w:rPr>
              <w:t>FK)</w:t>
            </w:r>
          </w:p>
        </w:tc>
        <w:tc>
          <w:tcPr>
            <w:tcW w:w="346" w:type="dxa"/>
            <w:vMerge/>
            <w:tcBorders>
              <w:bottom w:val="nil"/>
            </w:tcBorders>
          </w:tcPr>
          <w:p w14:paraId="5794AA7B" w14:textId="77777777" w:rsidR="006A656A" w:rsidRPr="00696582" w:rsidRDefault="006A656A" w:rsidP="00751250">
            <w:pPr>
              <w:pStyle w:val="aff1"/>
              <w:ind w:firstLine="0"/>
            </w:pPr>
          </w:p>
        </w:tc>
        <w:tc>
          <w:tcPr>
            <w:tcW w:w="2314" w:type="dxa"/>
          </w:tcPr>
          <w:p w14:paraId="7D5D031A" w14:textId="77777777" w:rsidR="006A656A" w:rsidRPr="00696582" w:rsidRDefault="006A656A" w:rsidP="00751250">
            <w:pPr>
              <w:pStyle w:val="aff1"/>
              <w:ind w:firstLine="0"/>
              <w:rPr>
                <w:sz w:val="24"/>
              </w:rPr>
            </w:pPr>
            <w:r w:rsidRPr="00696582">
              <w:rPr>
                <w:sz w:val="24"/>
              </w:rPr>
              <w:t>Название книги</w:t>
            </w:r>
          </w:p>
        </w:tc>
        <w:tc>
          <w:tcPr>
            <w:tcW w:w="379" w:type="dxa"/>
            <w:vMerge/>
            <w:tcBorders>
              <w:bottom w:val="nil"/>
            </w:tcBorders>
          </w:tcPr>
          <w:p w14:paraId="744CF527" w14:textId="77777777" w:rsidR="006A656A" w:rsidRPr="00696582" w:rsidRDefault="006A656A" w:rsidP="00751250">
            <w:pPr>
              <w:pStyle w:val="aff1"/>
              <w:ind w:firstLine="0"/>
            </w:pPr>
          </w:p>
        </w:tc>
        <w:tc>
          <w:tcPr>
            <w:tcW w:w="2262" w:type="dxa"/>
            <w:tcBorders>
              <w:bottom w:val="single" w:sz="4" w:space="0" w:color="auto"/>
            </w:tcBorders>
          </w:tcPr>
          <w:p w14:paraId="4765CAFC" w14:textId="77777777" w:rsidR="006A656A" w:rsidRPr="00696582" w:rsidRDefault="006A656A" w:rsidP="00751250">
            <w:pPr>
              <w:pStyle w:val="aff1"/>
              <w:ind w:firstLine="0"/>
              <w:rPr>
                <w:sz w:val="24"/>
              </w:rPr>
            </w:pPr>
            <w:r w:rsidRPr="00696582">
              <w:rPr>
                <w:sz w:val="24"/>
              </w:rPr>
              <w:t>Место издания</w:t>
            </w:r>
          </w:p>
        </w:tc>
      </w:tr>
      <w:tr w:rsidR="00DE373E" w:rsidRPr="00696582" w14:paraId="3CC2760C" w14:textId="77777777" w:rsidTr="00DE373E">
        <w:tc>
          <w:tcPr>
            <w:tcW w:w="1847" w:type="dxa"/>
            <w:tcBorders>
              <w:bottom w:val="nil"/>
            </w:tcBorders>
          </w:tcPr>
          <w:p w14:paraId="6A5BD053" w14:textId="77777777" w:rsidR="00DE373E" w:rsidRPr="00696582" w:rsidRDefault="00DE373E" w:rsidP="00751250">
            <w:pPr>
              <w:pStyle w:val="aff1"/>
              <w:ind w:firstLine="0"/>
              <w:rPr>
                <w:sz w:val="24"/>
                <w:lang w:val="en-US"/>
              </w:rPr>
            </w:pPr>
            <w:r w:rsidRPr="00696582">
              <w:rPr>
                <w:sz w:val="24"/>
                <w:lang w:val="en-US"/>
              </w:rPr>
              <w:t>Password</w:t>
            </w:r>
          </w:p>
        </w:tc>
        <w:tc>
          <w:tcPr>
            <w:tcW w:w="275" w:type="dxa"/>
            <w:vMerge/>
            <w:tcBorders>
              <w:bottom w:val="nil"/>
            </w:tcBorders>
          </w:tcPr>
          <w:p w14:paraId="5F53F56A" w14:textId="77777777" w:rsidR="00DE373E" w:rsidRPr="00696582" w:rsidRDefault="00DE373E" w:rsidP="00751250">
            <w:pPr>
              <w:pStyle w:val="aff1"/>
              <w:ind w:firstLine="0"/>
            </w:pPr>
          </w:p>
        </w:tc>
        <w:tc>
          <w:tcPr>
            <w:tcW w:w="2205" w:type="dxa"/>
            <w:tcBorders>
              <w:top w:val="nil"/>
              <w:bottom w:val="single" w:sz="4" w:space="0" w:color="auto"/>
            </w:tcBorders>
          </w:tcPr>
          <w:p w14:paraId="32FAC79D" w14:textId="77777777" w:rsidR="00DE373E" w:rsidRPr="00696582" w:rsidRDefault="00DE373E" w:rsidP="006A656A">
            <w:pPr>
              <w:jc w:val="center"/>
              <w:rPr>
                <w:sz w:val="24"/>
              </w:rPr>
            </w:pPr>
            <w:r w:rsidRPr="00696582">
              <w:rPr>
                <w:sz w:val="24"/>
              </w:rPr>
              <w:t>Номер выдачи</w:t>
            </w:r>
          </w:p>
        </w:tc>
        <w:tc>
          <w:tcPr>
            <w:tcW w:w="346" w:type="dxa"/>
            <w:vMerge/>
            <w:tcBorders>
              <w:bottom w:val="nil"/>
            </w:tcBorders>
          </w:tcPr>
          <w:p w14:paraId="59C89F49" w14:textId="77777777" w:rsidR="00DE373E" w:rsidRPr="00696582" w:rsidRDefault="00DE373E" w:rsidP="00751250">
            <w:pPr>
              <w:pStyle w:val="aff1"/>
              <w:ind w:firstLine="0"/>
            </w:pPr>
          </w:p>
        </w:tc>
        <w:tc>
          <w:tcPr>
            <w:tcW w:w="2314" w:type="dxa"/>
            <w:tcBorders>
              <w:bottom w:val="nil"/>
            </w:tcBorders>
          </w:tcPr>
          <w:p w14:paraId="009397C7" w14:textId="77777777" w:rsidR="00DE373E" w:rsidRPr="00696582" w:rsidRDefault="00DE373E" w:rsidP="00751250">
            <w:pPr>
              <w:pStyle w:val="aff1"/>
              <w:ind w:firstLine="0"/>
              <w:rPr>
                <w:sz w:val="24"/>
              </w:rPr>
            </w:pPr>
            <w:r w:rsidRPr="00696582">
              <w:rPr>
                <w:sz w:val="24"/>
              </w:rPr>
              <w:t>Автор</w:t>
            </w:r>
          </w:p>
        </w:tc>
        <w:tc>
          <w:tcPr>
            <w:tcW w:w="379" w:type="dxa"/>
            <w:vMerge/>
            <w:tcBorders>
              <w:bottom w:val="nil"/>
              <w:right w:val="nil"/>
            </w:tcBorders>
          </w:tcPr>
          <w:p w14:paraId="3932621E" w14:textId="77777777" w:rsidR="00DE373E" w:rsidRPr="00696582" w:rsidRDefault="00DE373E" w:rsidP="00751250">
            <w:pPr>
              <w:pStyle w:val="aff1"/>
              <w:ind w:firstLine="0"/>
            </w:pPr>
          </w:p>
        </w:tc>
        <w:tc>
          <w:tcPr>
            <w:tcW w:w="2262" w:type="dxa"/>
            <w:vMerge w:val="restart"/>
            <w:tcBorders>
              <w:left w:val="nil"/>
              <w:bottom w:val="nil"/>
              <w:right w:val="nil"/>
            </w:tcBorders>
          </w:tcPr>
          <w:p w14:paraId="5CEAF4E9" w14:textId="77777777" w:rsidR="00DE373E" w:rsidRPr="00696582" w:rsidRDefault="00DE373E" w:rsidP="00751250">
            <w:pPr>
              <w:pStyle w:val="aff1"/>
              <w:ind w:firstLine="0"/>
            </w:pPr>
          </w:p>
        </w:tc>
      </w:tr>
      <w:tr w:rsidR="00DE373E" w:rsidRPr="00696582" w14:paraId="3D4193D1" w14:textId="77777777" w:rsidTr="00DE373E">
        <w:tc>
          <w:tcPr>
            <w:tcW w:w="1847" w:type="dxa"/>
            <w:tcBorders>
              <w:top w:val="nil"/>
              <w:bottom w:val="single" w:sz="4" w:space="0" w:color="auto"/>
            </w:tcBorders>
          </w:tcPr>
          <w:p w14:paraId="0B377750" w14:textId="77777777" w:rsidR="00DE373E" w:rsidRPr="00696582" w:rsidRDefault="00DE373E" w:rsidP="00751250">
            <w:pPr>
              <w:pStyle w:val="aff1"/>
              <w:ind w:firstLine="0"/>
              <w:rPr>
                <w:sz w:val="24"/>
              </w:rPr>
            </w:pPr>
            <w:r w:rsidRPr="00696582">
              <w:rPr>
                <w:sz w:val="24"/>
              </w:rPr>
              <w:t>Номер телефона</w:t>
            </w:r>
          </w:p>
        </w:tc>
        <w:tc>
          <w:tcPr>
            <w:tcW w:w="275" w:type="dxa"/>
            <w:vMerge/>
            <w:tcBorders>
              <w:bottom w:val="nil"/>
            </w:tcBorders>
          </w:tcPr>
          <w:p w14:paraId="69E90071" w14:textId="77777777" w:rsidR="00DE373E" w:rsidRPr="00696582" w:rsidRDefault="00DE373E" w:rsidP="00751250">
            <w:pPr>
              <w:pStyle w:val="aff1"/>
              <w:ind w:firstLine="0"/>
            </w:pPr>
          </w:p>
        </w:tc>
        <w:tc>
          <w:tcPr>
            <w:tcW w:w="2205" w:type="dxa"/>
            <w:tcBorders>
              <w:bottom w:val="nil"/>
            </w:tcBorders>
          </w:tcPr>
          <w:p w14:paraId="2AC2DAB9" w14:textId="77777777" w:rsidR="00DE373E" w:rsidRPr="00696582" w:rsidRDefault="00DE373E" w:rsidP="006A656A">
            <w:pPr>
              <w:rPr>
                <w:sz w:val="24"/>
              </w:rPr>
            </w:pPr>
            <w:r w:rsidRPr="00696582">
              <w:rPr>
                <w:sz w:val="24"/>
              </w:rPr>
              <w:t>Дата выдачи</w:t>
            </w:r>
          </w:p>
        </w:tc>
        <w:tc>
          <w:tcPr>
            <w:tcW w:w="346" w:type="dxa"/>
            <w:vMerge/>
            <w:tcBorders>
              <w:bottom w:val="nil"/>
            </w:tcBorders>
          </w:tcPr>
          <w:p w14:paraId="104DC5B9" w14:textId="77777777" w:rsidR="00DE373E" w:rsidRPr="00696582" w:rsidRDefault="00DE373E" w:rsidP="00751250">
            <w:pPr>
              <w:pStyle w:val="aff1"/>
              <w:ind w:firstLine="0"/>
            </w:pPr>
          </w:p>
        </w:tc>
        <w:tc>
          <w:tcPr>
            <w:tcW w:w="2314" w:type="dxa"/>
            <w:tcBorders>
              <w:top w:val="nil"/>
              <w:bottom w:val="nil"/>
            </w:tcBorders>
          </w:tcPr>
          <w:p w14:paraId="12A70DDF" w14:textId="77777777" w:rsidR="00DE373E" w:rsidRPr="00696582" w:rsidRDefault="00DE373E" w:rsidP="00751250">
            <w:pPr>
              <w:pStyle w:val="aff1"/>
              <w:ind w:firstLine="0"/>
              <w:rPr>
                <w:sz w:val="24"/>
              </w:rPr>
            </w:pPr>
            <w:r w:rsidRPr="00696582">
              <w:rPr>
                <w:sz w:val="24"/>
              </w:rPr>
              <w:t>Издательство</w:t>
            </w:r>
          </w:p>
        </w:tc>
        <w:tc>
          <w:tcPr>
            <w:tcW w:w="379" w:type="dxa"/>
            <w:vMerge/>
            <w:tcBorders>
              <w:bottom w:val="nil"/>
              <w:right w:val="nil"/>
            </w:tcBorders>
          </w:tcPr>
          <w:p w14:paraId="2DCBD850" w14:textId="77777777" w:rsidR="00DE373E" w:rsidRPr="00696582" w:rsidRDefault="00DE373E" w:rsidP="00751250">
            <w:pPr>
              <w:pStyle w:val="aff1"/>
              <w:ind w:firstLine="0"/>
            </w:pPr>
          </w:p>
        </w:tc>
        <w:tc>
          <w:tcPr>
            <w:tcW w:w="2262" w:type="dxa"/>
            <w:vMerge/>
            <w:tcBorders>
              <w:left w:val="nil"/>
              <w:bottom w:val="nil"/>
              <w:right w:val="nil"/>
            </w:tcBorders>
          </w:tcPr>
          <w:p w14:paraId="003646AA" w14:textId="77777777" w:rsidR="00DE373E" w:rsidRPr="00696582" w:rsidRDefault="00DE373E" w:rsidP="00751250">
            <w:pPr>
              <w:pStyle w:val="aff1"/>
              <w:ind w:firstLine="0"/>
            </w:pPr>
          </w:p>
        </w:tc>
      </w:tr>
      <w:tr w:rsidR="00DE373E" w:rsidRPr="00696582" w14:paraId="6ECD0491" w14:textId="77777777" w:rsidTr="00DE373E">
        <w:tc>
          <w:tcPr>
            <w:tcW w:w="1847" w:type="dxa"/>
            <w:vMerge w:val="restart"/>
            <w:tcBorders>
              <w:left w:val="nil"/>
              <w:bottom w:val="nil"/>
              <w:right w:val="nil"/>
            </w:tcBorders>
          </w:tcPr>
          <w:p w14:paraId="17D08B47" w14:textId="77777777" w:rsidR="00DE373E" w:rsidRPr="00696582" w:rsidRDefault="00DE373E" w:rsidP="00751250">
            <w:pPr>
              <w:pStyle w:val="aff1"/>
              <w:ind w:firstLine="0"/>
            </w:pPr>
          </w:p>
        </w:tc>
        <w:tc>
          <w:tcPr>
            <w:tcW w:w="275" w:type="dxa"/>
            <w:vMerge/>
            <w:tcBorders>
              <w:left w:val="nil"/>
              <w:bottom w:val="nil"/>
            </w:tcBorders>
          </w:tcPr>
          <w:p w14:paraId="367BD632" w14:textId="77777777" w:rsidR="00DE373E" w:rsidRPr="00696582" w:rsidRDefault="00DE373E" w:rsidP="00751250">
            <w:pPr>
              <w:pStyle w:val="aff1"/>
              <w:ind w:firstLine="0"/>
            </w:pPr>
          </w:p>
        </w:tc>
        <w:tc>
          <w:tcPr>
            <w:tcW w:w="2205" w:type="dxa"/>
            <w:tcBorders>
              <w:top w:val="nil"/>
              <w:bottom w:val="single" w:sz="4" w:space="0" w:color="auto"/>
            </w:tcBorders>
          </w:tcPr>
          <w:p w14:paraId="47D506DE" w14:textId="77777777" w:rsidR="00DE373E" w:rsidRPr="00696582" w:rsidRDefault="00DE373E" w:rsidP="006A656A">
            <w:pPr>
              <w:rPr>
                <w:sz w:val="24"/>
              </w:rPr>
            </w:pPr>
            <w:r w:rsidRPr="00696582">
              <w:rPr>
                <w:sz w:val="24"/>
              </w:rPr>
              <w:t>Дата возврата</w:t>
            </w:r>
          </w:p>
        </w:tc>
        <w:tc>
          <w:tcPr>
            <w:tcW w:w="346" w:type="dxa"/>
            <w:vMerge/>
            <w:tcBorders>
              <w:bottom w:val="nil"/>
            </w:tcBorders>
          </w:tcPr>
          <w:p w14:paraId="52755028" w14:textId="77777777" w:rsidR="00DE373E" w:rsidRPr="00696582" w:rsidRDefault="00DE373E" w:rsidP="00751250">
            <w:pPr>
              <w:pStyle w:val="aff1"/>
              <w:ind w:firstLine="0"/>
            </w:pPr>
          </w:p>
        </w:tc>
        <w:tc>
          <w:tcPr>
            <w:tcW w:w="2314" w:type="dxa"/>
            <w:tcBorders>
              <w:top w:val="nil"/>
              <w:bottom w:val="nil"/>
            </w:tcBorders>
          </w:tcPr>
          <w:p w14:paraId="799102BE" w14:textId="77777777" w:rsidR="00DE373E" w:rsidRPr="00696582" w:rsidRDefault="00DE373E" w:rsidP="00DE373E">
            <w:pPr>
              <w:pStyle w:val="aff1"/>
              <w:spacing w:before="100" w:beforeAutospacing="1"/>
              <w:ind w:firstLine="0"/>
              <w:rPr>
                <w:sz w:val="24"/>
              </w:rPr>
            </w:pPr>
            <w:r w:rsidRPr="00696582">
              <w:rPr>
                <w:sz w:val="24"/>
              </w:rPr>
              <w:t>Год издания</w:t>
            </w:r>
          </w:p>
        </w:tc>
        <w:tc>
          <w:tcPr>
            <w:tcW w:w="379" w:type="dxa"/>
            <w:vMerge/>
            <w:tcBorders>
              <w:bottom w:val="nil"/>
              <w:right w:val="nil"/>
            </w:tcBorders>
          </w:tcPr>
          <w:p w14:paraId="4B2328A9" w14:textId="77777777" w:rsidR="00DE373E" w:rsidRPr="00696582" w:rsidRDefault="00DE373E" w:rsidP="00751250">
            <w:pPr>
              <w:pStyle w:val="aff1"/>
              <w:ind w:firstLine="0"/>
            </w:pPr>
          </w:p>
        </w:tc>
        <w:tc>
          <w:tcPr>
            <w:tcW w:w="2262" w:type="dxa"/>
            <w:vMerge/>
            <w:tcBorders>
              <w:left w:val="nil"/>
              <w:bottom w:val="nil"/>
              <w:right w:val="nil"/>
            </w:tcBorders>
          </w:tcPr>
          <w:p w14:paraId="1EDBBC21" w14:textId="77777777" w:rsidR="00DE373E" w:rsidRPr="00696582" w:rsidRDefault="00DE373E" w:rsidP="00751250">
            <w:pPr>
              <w:pStyle w:val="aff1"/>
              <w:ind w:firstLine="0"/>
            </w:pPr>
          </w:p>
        </w:tc>
      </w:tr>
      <w:tr w:rsidR="00DE373E" w:rsidRPr="00696582" w14:paraId="26F3FF12" w14:textId="77777777" w:rsidTr="00DE373E">
        <w:tc>
          <w:tcPr>
            <w:tcW w:w="1847" w:type="dxa"/>
            <w:vMerge/>
            <w:tcBorders>
              <w:left w:val="nil"/>
              <w:bottom w:val="nil"/>
              <w:right w:val="nil"/>
            </w:tcBorders>
          </w:tcPr>
          <w:p w14:paraId="4A3532ED" w14:textId="77777777" w:rsidR="00DE373E" w:rsidRPr="00696582" w:rsidRDefault="00DE373E" w:rsidP="00751250">
            <w:pPr>
              <w:pStyle w:val="aff1"/>
              <w:ind w:firstLine="0"/>
            </w:pPr>
          </w:p>
        </w:tc>
        <w:tc>
          <w:tcPr>
            <w:tcW w:w="275" w:type="dxa"/>
            <w:vMerge/>
            <w:tcBorders>
              <w:left w:val="nil"/>
              <w:bottom w:val="nil"/>
              <w:right w:val="nil"/>
            </w:tcBorders>
          </w:tcPr>
          <w:p w14:paraId="75EF7880" w14:textId="77777777" w:rsidR="00DE373E" w:rsidRPr="00696582" w:rsidRDefault="00DE373E" w:rsidP="00751250">
            <w:pPr>
              <w:pStyle w:val="aff1"/>
              <w:ind w:firstLine="0"/>
            </w:pPr>
          </w:p>
        </w:tc>
        <w:tc>
          <w:tcPr>
            <w:tcW w:w="2205" w:type="dxa"/>
            <w:tcBorders>
              <w:left w:val="nil"/>
              <w:bottom w:val="nil"/>
              <w:right w:val="nil"/>
            </w:tcBorders>
          </w:tcPr>
          <w:p w14:paraId="7EEEAE7F" w14:textId="77777777" w:rsidR="00DE373E" w:rsidRPr="00696582" w:rsidRDefault="00DE373E" w:rsidP="006A656A">
            <w:pPr>
              <w:rPr>
                <w:sz w:val="24"/>
              </w:rPr>
            </w:pPr>
          </w:p>
        </w:tc>
        <w:tc>
          <w:tcPr>
            <w:tcW w:w="346" w:type="dxa"/>
            <w:vMerge/>
            <w:tcBorders>
              <w:left w:val="nil"/>
              <w:bottom w:val="nil"/>
            </w:tcBorders>
          </w:tcPr>
          <w:p w14:paraId="25A942D6" w14:textId="77777777" w:rsidR="00DE373E" w:rsidRPr="00696582" w:rsidRDefault="00DE373E" w:rsidP="00751250">
            <w:pPr>
              <w:pStyle w:val="aff1"/>
              <w:ind w:firstLine="0"/>
            </w:pPr>
          </w:p>
        </w:tc>
        <w:tc>
          <w:tcPr>
            <w:tcW w:w="2314" w:type="dxa"/>
            <w:tcBorders>
              <w:top w:val="nil"/>
            </w:tcBorders>
          </w:tcPr>
          <w:p w14:paraId="6975D997" w14:textId="77777777" w:rsidR="00DE373E" w:rsidRPr="00696582" w:rsidRDefault="00DE373E" w:rsidP="00751250">
            <w:pPr>
              <w:pStyle w:val="aff1"/>
              <w:ind w:firstLine="0"/>
              <w:rPr>
                <w:sz w:val="24"/>
              </w:rPr>
            </w:pPr>
            <w:r w:rsidRPr="00696582">
              <w:rPr>
                <w:sz w:val="24"/>
              </w:rPr>
              <w:t>Количество</w:t>
            </w:r>
          </w:p>
        </w:tc>
        <w:tc>
          <w:tcPr>
            <w:tcW w:w="379" w:type="dxa"/>
            <w:vMerge/>
            <w:tcBorders>
              <w:bottom w:val="nil"/>
              <w:right w:val="nil"/>
            </w:tcBorders>
          </w:tcPr>
          <w:p w14:paraId="69296B7E" w14:textId="77777777" w:rsidR="00DE373E" w:rsidRPr="00696582" w:rsidRDefault="00DE373E" w:rsidP="00751250">
            <w:pPr>
              <w:pStyle w:val="aff1"/>
              <w:ind w:firstLine="0"/>
            </w:pPr>
          </w:p>
        </w:tc>
        <w:tc>
          <w:tcPr>
            <w:tcW w:w="2262" w:type="dxa"/>
            <w:vMerge/>
            <w:tcBorders>
              <w:left w:val="nil"/>
              <w:bottom w:val="nil"/>
              <w:right w:val="nil"/>
            </w:tcBorders>
          </w:tcPr>
          <w:p w14:paraId="750DA15A" w14:textId="77777777" w:rsidR="00DE373E" w:rsidRPr="00696582" w:rsidRDefault="00DE373E" w:rsidP="00751250">
            <w:pPr>
              <w:pStyle w:val="aff1"/>
              <w:ind w:firstLine="0"/>
            </w:pPr>
          </w:p>
        </w:tc>
      </w:tr>
    </w:tbl>
    <w:p w14:paraId="798D154D" w14:textId="77777777" w:rsidR="006A656A" w:rsidRPr="00696582" w:rsidRDefault="006A656A" w:rsidP="00751250">
      <w:pPr>
        <w:pStyle w:val="aff1"/>
      </w:pPr>
    </w:p>
    <w:p w14:paraId="34771AEB" w14:textId="77777777" w:rsidR="00751250" w:rsidRPr="00696582" w:rsidRDefault="00751250" w:rsidP="00751250">
      <w:pPr>
        <w:pStyle w:val="aff1"/>
      </w:pPr>
      <w:r w:rsidRPr="00696582">
        <w:t>Второе универсальное отношение:</w:t>
      </w:r>
    </w:p>
    <w:p w14:paraId="58506B3B" w14:textId="77777777" w:rsidR="00751250" w:rsidRPr="00696582" w:rsidRDefault="00751250" w:rsidP="00751250">
      <w:pPr>
        <w:pStyle w:val="aff1"/>
      </w:pPr>
      <w:r w:rsidRPr="00696582">
        <w:rPr>
          <w:lang w:val="en-US"/>
        </w:rPr>
        <w:tab/>
      </w:r>
      <w:r w:rsidRPr="00696582">
        <w:rPr>
          <w:lang w:val="en-US"/>
        </w:rPr>
        <w:tab/>
      </w:r>
      <w:r w:rsidRPr="00696582">
        <w:rPr>
          <w:lang w:val="en-US"/>
        </w:rPr>
        <w:tab/>
      </w:r>
      <w:r w:rsidRPr="00696582">
        <w:rPr>
          <w:lang w:val="en-US"/>
        </w:rPr>
        <w:tab/>
      </w:r>
      <w:proofErr w:type="spellStart"/>
      <w:r w:rsidRPr="00696582">
        <w:t>Книга_Дисциплина</w:t>
      </w:r>
      <w:proofErr w:type="spellEnd"/>
    </w:p>
    <w:tbl>
      <w:tblPr>
        <w:tblW w:w="0" w:type="auto"/>
        <w:tblInd w:w="33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10"/>
      </w:tblGrid>
      <w:tr w:rsidR="00751250" w:rsidRPr="00696582" w14:paraId="045FBAC6" w14:textId="77777777" w:rsidTr="00B66AC1">
        <w:tc>
          <w:tcPr>
            <w:tcW w:w="4110" w:type="dxa"/>
          </w:tcPr>
          <w:p w14:paraId="202EA9AD" w14:textId="77777777" w:rsidR="00751250" w:rsidRPr="00696582" w:rsidRDefault="00751250" w:rsidP="00B66AC1">
            <w:pPr>
              <w:rPr>
                <w:u w:val="single"/>
              </w:rPr>
            </w:pPr>
            <w:r w:rsidRPr="00696582">
              <w:rPr>
                <w:u w:val="single"/>
              </w:rPr>
              <w:t>Дисциплина</w:t>
            </w:r>
          </w:p>
          <w:p w14:paraId="39301343" w14:textId="77777777" w:rsidR="00751250" w:rsidRPr="00696582" w:rsidRDefault="00751250" w:rsidP="00B66AC1">
            <w:pPr>
              <w:rPr>
                <w:u w:val="single"/>
              </w:rPr>
            </w:pPr>
            <w:r w:rsidRPr="00696582">
              <w:rPr>
                <w:u w:val="single"/>
              </w:rPr>
              <w:t>Инвентарный номер книги</w:t>
            </w:r>
          </w:p>
        </w:tc>
      </w:tr>
      <w:tr w:rsidR="00751250" w:rsidRPr="00696582" w14:paraId="69256A84" w14:textId="77777777" w:rsidTr="00B66AC1">
        <w:trPr>
          <w:trHeight w:val="589"/>
        </w:trPr>
        <w:tc>
          <w:tcPr>
            <w:tcW w:w="4110" w:type="dxa"/>
          </w:tcPr>
          <w:p w14:paraId="678CF1B4" w14:textId="77777777" w:rsidR="00751250" w:rsidRPr="00696582" w:rsidRDefault="00751250" w:rsidP="00B66AC1">
            <w:r w:rsidRPr="00696582">
              <w:t>Код специальности</w:t>
            </w:r>
          </w:p>
          <w:p w14:paraId="252173F0" w14:textId="77777777" w:rsidR="00751250" w:rsidRPr="00696582" w:rsidRDefault="00751250" w:rsidP="00B66AC1">
            <w:r w:rsidRPr="00696582">
              <w:t>Наименование специальности</w:t>
            </w:r>
          </w:p>
          <w:p w14:paraId="0F698719" w14:textId="77777777" w:rsidR="00751250" w:rsidRPr="00696582" w:rsidRDefault="00751250" w:rsidP="00B66AC1">
            <w:r w:rsidRPr="00696582">
              <w:t>Цикл</w:t>
            </w:r>
          </w:p>
          <w:p w14:paraId="5E707371" w14:textId="77777777" w:rsidR="00751250" w:rsidRPr="00696582" w:rsidRDefault="00751250" w:rsidP="00B66AC1">
            <w:r w:rsidRPr="00696582">
              <w:t>Наименование дисциплины</w:t>
            </w:r>
          </w:p>
          <w:p w14:paraId="1B099A15" w14:textId="77777777" w:rsidR="00751250" w:rsidRPr="00696582" w:rsidRDefault="00751250" w:rsidP="00B66AC1">
            <w:r w:rsidRPr="00696582">
              <w:t>Наименование книги</w:t>
            </w:r>
          </w:p>
          <w:p w14:paraId="5A68DDE9" w14:textId="77777777" w:rsidR="00751250" w:rsidRPr="00696582" w:rsidRDefault="00751250" w:rsidP="00B66AC1">
            <w:r w:rsidRPr="00696582">
              <w:t>Автор книги</w:t>
            </w:r>
          </w:p>
          <w:p w14:paraId="04161C06" w14:textId="77777777" w:rsidR="00751250" w:rsidRPr="00696582" w:rsidRDefault="00751250" w:rsidP="00B66AC1">
            <w:r w:rsidRPr="00696582">
              <w:t>Издательство книги</w:t>
            </w:r>
          </w:p>
          <w:p w14:paraId="5F3DC6A1" w14:textId="77777777" w:rsidR="00751250" w:rsidRPr="00696582" w:rsidRDefault="00751250" w:rsidP="00B66AC1">
            <w:r w:rsidRPr="00696582">
              <w:t>Место издания книги</w:t>
            </w:r>
          </w:p>
          <w:p w14:paraId="5FF9EE05" w14:textId="77777777" w:rsidR="00751250" w:rsidRPr="00696582" w:rsidRDefault="00751250" w:rsidP="00B66AC1">
            <w:r w:rsidRPr="00696582">
              <w:t>Год издания книги</w:t>
            </w:r>
          </w:p>
          <w:p w14:paraId="122D265D" w14:textId="77777777" w:rsidR="00751250" w:rsidRPr="00696582" w:rsidRDefault="00751250" w:rsidP="00B66AC1">
            <w:pPr>
              <w:rPr>
                <w:sz w:val="24"/>
              </w:rPr>
            </w:pPr>
            <w:r w:rsidRPr="00696582">
              <w:t>Количество</w:t>
            </w:r>
          </w:p>
        </w:tc>
      </w:tr>
    </w:tbl>
    <w:p w14:paraId="5B7434A6" w14:textId="77777777" w:rsidR="00751250" w:rsidRPr="00696582" w:rsidRDefault="00751250" w:rsidP="00751250">
      <w:pPr>
        <w:pStyle w:val="aff1"/>
      </w:pPr>
      <w:r w:rsidRPr="00696582">
        <w:t>1) 1NF требует атомарности атрибутов и отсутствия повторяющихся групп атрибутов.</w:t>
      </w:r>
    </w:p>
    <w:p w14:paraId="1414B753" w14:textId="77777777" w:rsidR="00751250" w:rsidRPr="00696582" w:rsidRDefault="00751250" w:rsidP="00751250">
      <w:pPr>
        <w:pStyle w:val="aff1"/>
      </w:pPr>
      <w:r w:rsidRPr="00696582">
        <w:t>Повторяющихся групп в полученном универсальном отношении нет.</w:t>
      </w:r>
    </w:p>
    <w:p w14:paraId="79C997A8" w14:textId="77777777" w:rsidR="00751250" w:rsidRPr="00696582" w:rsidRDefault="00751250" w:rsidP="00751250">
      <w:pPr>
        <w:pStyle w:val="aff1"/>
      </w:pPr>
    </w:p>
    <w:p w14:paraId="45CC0430" w14:textId="77777777" w:rsidR="00751250" w:rsidRPr="00696582" w:rsidRDefault="00751250" w:rsidP="00751250">
      <w:pPr>
        <w:pStyle w:val="aff1"/>
      </w:pPr>
      <w:r w:rsidRPr="00696582">
        <w:t xml:space="preserve">2) 2NF требует </w:t>
      </w:r>
      <w:proofErr w:type="spellStart"/>
      <w:r w:rsidRPr="00696582">
        <w:t>неизбыточности</w:t>
      </w:r>
      <w:proofErr w:type="spellEnd"/>
      <w:r w:rsidRPr="00696582">
        <w:t xml:space="preserve"> первичного ключа и независимости неключевых атрибутов от части составного первичного ключа.</w:t>
      </w:r>
    </w:p>
    <w:p w14:paraId="3EC97E87" w14:textId="77777777" w:rsidR="00751250" w:rsidRPr="00696582" w:rsidRDefault="00751250" w:rsidP="00751250">
      <w:pPr>
        <w:pStyle w:val="aff1"/>
      </w:pPr>
      <w:r w:rsidRPr="00696582">
        <w:t xml:space="preserve">Наш первичный ключ является </w:t>
      </w:r>
      <w:proofErr w:type="spellStart"/>
      <w:r w:rsidRPr="00696582">
        <w:t>неизбыточным</w:t>
      </w:r>
      <w:proofErr w:type="spellEnd"/>
      <w:r w:rsidRPr="00696582">
        <w:t>.</w:t>
      </w:r>
    </w:p>
    <w:p w14:paraId="5307D9C2" w14:textId="77777777" w:rsidR="00751250" w:rsidRPr="00696582" w:rsidRDefault="00751250" w:rsidP="00751250">
      <w:pPr>
        <w:pStyle w:val="aff1"/>
      </w:pPr>
      <w:r w:rsidRPr="00696582">
        <w:t>Запишем функциональные зависимости:</w:t>
      </w:r>
    </w:p>
    <w:p w14:paraId="6F39C3B6" w14:textId="77777777" w:rsidR="00751250" w:rsidRPr="00696582" w:rsidRDefault="00751250" w:rsidP="00751250">
      <w:r w:rsidRPr="00696582">
        <w:t xml:space="preserve"> </w:t>
      </w:r>
      <w:r w:rsidRPr="00696582">
        <w:rPr>
          <w:u w:val="single"/>
        </w:rPr>
        <w:t xml:space="preserve">Инвентарный номер </w:t>
      </w:r>
      <w:proofErr w:type="gramStart"/>
      <w:r w:rsidRPr="00696582">
        <w:rPr>
          <w:u w:val="single"/>
        </w:rPr>
        <w:t>книги</w:t>
      </w:r>
      <w:r w:rsidRPr="00696582">
        <w:t xml:space="preserve">  -</w:t>
      </w:r>
      <w:proofErr w:type="gramEnd"/>
      <w:r w:rsidRPr="00696582">
        <w:t>&gt; Наименование книги</w:t>
      </w:r>
    </w:p>
    <w:p w14:paraId="16160DF6" w14:textId="77777777" w:rsidR="00751250" w:rsidRPr="00696582" w:rsidRDefault="00751250" w:rsidP="00751250">
      <w:r w:rsidRPr="00696582">
        <w:t xml:space="preserve"> </w:t>
      </w:r>
      <w:r w:rsidRPr="00696582">
        <w:rPr>
          <w:u w:val="single"/>
        </w:rPr>
        <w:t xml:space="preserve">Инвентарный номер </w:t>
      </w:r>
      <w:proofErr w:type="gramStart"/>
      <w:r w:rsidRPr="00696582">
        <w:rPr>
          <w:u w:val="single"/>
        </w:rPr>
        <w:t>книги</w:t>
      </w:r>
      <w:r w:rsidRPr="00696582">
        <w:t xml:space="preserve">  -</w:t>
      </w:r>
      <w:proofErr w:type="gramEnd"/>
      <w:r w:rsidRPr="00696582">
        <w:t>&gt; Автор книги</w:t>
      </w:r>
    </w:p>
    <w:p w14:paraId="67225F1F" w14:textId="77777777" w:rsidR="00751250" w:rsidRPr="00696582" w:rsidRDefault="00751250" w:rsidP="00751250">
      <w:r w:rsidRPr="00696582">
        <w:t xml:space="preserve"> </w:t>
      </w:r>
      <w:r w:rsidRPr="00696582">
        <w:rPr>
          <w:u w:val="single"/>
        </w:rPr>
        <w:t xml:space="preserve">Инвентарный номер </w:t>
      </w:r>
      <w:proofErr w:type="gramStart"/>
      <w:r w:rsidRPr="00696582">
        <w:rPr>
          <w:u w:val="single"/>
        </w:rPr>
        <w:t>книги</w:t>
      </w:r>
      <w:r w:rsidRPr="00696582">
        <w:t xml:space="preserve">  -</w:t>
      </w:r>
      <w:proofErr w:type="gramEnd"/>
      <w:r w:rsidRPr="00696582">
        <w:t>&gt; Издательство книги</w:t>
      </w:r>
    </w:p>
    <w:p w14:paraId="2CA8106A" w14:textId="77777777" w:rsidR="00751250" w:rsidRPr="00696582" w:rsidRDefault="00751250" w:rsidP="00751250">
      <w:r w:rsidRPr="00696582">
        <w:t xml:space="preserve"> </w:t>
      </w:r>
      <w:r w:rsidRPr="00696582">
        <w:rPr>
          <w:u w:val="single"/>
        </w:rPr>
        <w:t xml:space="preserve">Инвентарный номер </w:t>
      </w:r>
      <w:proofErr w:type="gramStart"/>
      <w:r w:rsidRPr="00696582">
        <w:rPr>
          <w:u w:val="single"/>
        </w:rPr>
        <w:t>книги</w:t>
      </w:r>
      <w:r w:rsidRPr="00696582">
        <w:t xml:space="preserve">  -</w:t>
      </w:r>
      <w:proofErr w:type="gramEnd"/>
      <w:r w:rsidRPr="00696582">
        <w:t>&gt; Место издания книги</w:t>
      </w:r>
    </w:p>
    <w:p w14:paraId="468A786A" w14:textId="77777777" w:rsidR="00751250" w:rsidRPr="00696582" w:rsidRDefault="00751250" w:rsidP="00751250">
      <w:r w:rsidRPr="00696582">
        <w:t xml:space="preserve"> </w:t>
      </w:r>
      <w:r w:rsidRPr="00696582">
        <w:rPr>
          <w:u w:val="single"/>
        </w:rPr>
        <w:t xml:space="preserve">Инвентарный номер </w:t>
      </w:r>
      <w:proofErr w:type="gramStart"/>
      <w:r w:rsidRPr="00696582">
        <w:rPr>
          <w:u w:val="single"/>
        </w:rPr>
        <w:t>книги</w:t>
      </w:r>
      <w:r w:rsidRPr="00696582">
        <w:t xml:space="preserve">  -</w:t>
      </w:r>
      <w:proofErr w:type="gramEnd"/>
      <w:r w:rsidRPr="00696582">
        <w:t>&gt; Год издания книги</w:t>
      </w:r>
    </w:p>
    <w:p w14:paraId="493A6668" w14:textId="77777777" w:rsidR="00751250" w:rsidRPr="00696582" w:rsidRDefault="00751250" w:rsidP="00751250">
      <w:r w:rsidRPr="00696582">
        <w:t xml:space="preserve"> </w:t>
      </w:r>
      <w:r w:rsidRPr="00696582">
        <w:rPr>
          <w:u w:val="single"/>
        </w:rPr>
        <w:t xml:space="preserve">Инвентарный номер </w:t>
      </w:r>
      <w:proofErr w:type="gramStart"/>
      <w:r w:rsidRPr="00696582">
        <w:rPr>
          <w:u w:val="single"/>
        </w:rPr>
        <w:t>книги</w:t>
      </w:r>
      <w:r w:rsidRPr="00696582">
        <w:t xml:space="preserve">  -</w:t>
      </w:r>
      <w:proofErr w:type="gramEnd"/>
      <w:r w:rsidRPr="00696582">
        <w:t>&gt; Количество</w:t>
      </w:r>
    </w:p>
    <w:p w14:paraId="60776CD6" w14:textId="77777777" w:rsidR="00751250" w:rsidRPr="00696582" w:rsidRDefault="00751250" w:rsidP="00751250">
      <w:r w:rsidRPr="00696582">
        <w:t xml:space="preserve"> </w:t>
      </w:r>
      <w:proofErr w:type="gramStart"/>
      <w:r w:rsidRPr="00696582">
        <w:rPr>
          <w:u w:val="single"/>
        </w:rPr>
        <w:t>Дисциплина</w:t>
      </w:r>
      <w:r w:rsidRPr="00696582">
        <w:t xml:space="preserve">  -</w:t>
      </w:r>
      <w:proofErr w:type="gramEnd"/>
      <w:r w:rsidRPr="00696582">
        <w:t>&gt; Наименование дисциплины</w:t>
      </w:r>
    </w:p>
    <w:p w14:paraId="60972B67" w14:textId="77777777" w:rsidR="00751250" w:rsidRPr="00696582" w:rsidRDefault="00751250" w:rsidP="00751250">
      <w:proofErr w:type="gramStart"/>
      <w:r w:rsidRPr="00696582">
        <w:t xml:space="preserve">{ </w:t>
      </w:r>
      <w:r w:rsidRPr="00696582">
        <w:rPr>
          <w:u w:val="single"/>
        </w:rPr>
        <w:t>Уникальный</w:t>
      </w:r>
      <w:proofErr w:type="gramEnd"/>
      <w:r w:rsidRPr="00696582">
        <w:rPr>
          <w:u w:val="single"/>
        </w:rPr>
        <w:t xml:space="preserve"> номер дисциплины, инвентарный номер книги</w:t>
      </w:r>
      <w:r w:rsidRPr="00696582">
        <w:t xml:space="preserve">} -&gt; Цикл </w:t>
      </w:r>
    </w:p>
    <w:p w14:paraId="2268EA35" w14:textId="77777777" w:rsidR="00751250" w:rsidRPr="00696582" w:rsidRDefault="00751250" w:rsidP="00751250">
      <w:proofErr w:type="gramStart"/>
      <w:r w:rsidRPr="00696582">
        <w:t xml:space="preserve">{ </w:t>
      </w:r>
      <w:r w:rsidRPr="00696582">
        <w:rPr>
          <w:u w:val="single"/>
        </w:rPr>
        <w:t>Уникальный</w:t>
      </w:r>
      <w:proofErr w:type="gramEnd"/>
      <w:r w:rsidRPr="00696582">
        <w:rPr>
          <w:u w:val="single"/>
        </w:rPr>
        <w:t xml:space="preserve"> номер дисциплины, инвентарный номер книги</w:t>
      </w:r>
      <w:r w:rsidRPr="00696582">
        <w:t>} -&gt; Код специальности</w:t>
      </w:r>
    </w:p>
    <w:p w14:paraId="2DEDBA4A" w14:textId="77777777" w:rsidR="006A656A" w:rsidRPr="00696582" w:rsidRDefault="00751250" w:rsidP="00751250">
      <w:proofErr w:type="gramStart"/>
      <w:r w:rsidRPr="00696582">
        <w:lastRenderedPageBreak/>
        <w:t xml:space="preserve">{ </w:t>
      </w:r>
      <w:r w:rsidRPr="00696582">
        <w:rPr>
          <w:u w:val="single"/>
        </w:rPr>
        <w:t>Уникальный</w:t>
      </w:r>
      <w:proofErr w:type="gramEnd"/>
      <w:r w:rsidRPr="00696582">
        <w:rPr>
          <w:u w:val="single"/>
        </w:rPr>
        <w:t xml:space="preserve"> номер дисциплины, инвентарный номер книги</w:t>
      </w:r>
      <w:r w:rsidRPr="00696582">
        <w:t xml:space="preserve"> } -&gt; Наименование специальности</w:t>
      </w:r>
    </w:p>
    <w:p w14:paraId="141063DB" w14:textId="77777777" w:rsidR="00751250" w:rsidRPr="00696582" w:rsidRDefault="00751250" w:rsidP="00751250"/>
    <w:p w14:paraId="53D37A29" w14:textId="77777777" w:rsidR="00751250" w:rsidRPr="00696582" w:rsidRDefault="00E31269" w:rsidP="00751250">
      <w:pPr>
        <w:rPr>
          <w:u w:val="single"/>
        </w:rPr>
      </w:pPr>
      <w:r w:rsidRPr="00696582">
        <w:rPr>
          <w:noProof/>
        </w:rPr>
        <mc:AlternateContent>
          <mc:Choice Requires="wpc">
            <w:drawing>
              <wp:inline distT="0" distB="0" distL="0" distR="0" wp14:anchorId="69E49DD6" wp14:editId="02881C13">
                <wp:extent cx="5927725" cy="2216150"/>
                <wp:effectExtent l="3810" t="4445" r="2540" b="0"/>
                <wp:docPr id="190" name="Полотно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AutoShape 33"/>
                        <wps:cNvCnPr>
                          <a:cxnSpLocks noChangeShapeType="1"/>
                        </wps:cNvCnPr>
                        <wps:spPr bwMode="auto">
                          <a:xfrm flipH="1">
                            <a:off x="3571815" y="989822"/>
                            <a:ext cx="428002" cy="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AutoShape 34"/>
                        <wps:cNvCnPr>
                          <a:cxnSpLocks noChangeShapeType="1"/>
                        </wps:cNvCnPr>
                        <wps:spPr bwMode="auto">
                          <a:xfrm>
                            <a:off x="1604607" y="849519"/>
                            <a:ext cx="329601" cy="101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1" name="Group 35"/>
                        <wpg:cNvGrpSpPr>
                          <a:grpSpLocks/>
                        </wpg:cNvGrpSpPr>
                        <wpg:grpSpPr bwMode="auto">
                          <a:xfrm>
                            <a:off x="96500" y="240505"/>
                            <a:ext cx="1637607" cy="1683238"/>
                            <a:chOff x="2630" y="3538"/>
                            <a:chExt cx="1985" cy="1737"/>
                          </a:xfrm>
                        </wpg:grpSpPr>
                        <wps:wsp>
                          <wps:cNvPr id="14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2630" y="3911"/>
                              <a:ext cx="1985" cy="1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B3ABD48" w14:textId="77777777" w:rsidR="008A1C6D" w:rsidRDefault="008A1C6D" w:rsidP="00751250">
                                <w:pPr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Наименование книги</w:t>
                                </w:r>
                              </w:p>
                              <w:p w14:paraId="077C2E21" w14:textId="77777777" w:rsidR="008A1C6D" w:rsidRDefault="008A1C6D" w:rsidP="00751250">
                                <w:pPr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Автор книги</w:t>
                                </w:r>
                              </w:p>
                              <w:p w14:paraId="42025997" w14:textId="77777777" w:rsidR="008A1C6D" w:rsidRDefault="008A1C6D" w:rsidP="00751250">
                                <w:pPr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Издательство книги</w:t>
                                </w:r>
                              </w:p>
                              <w:p w14:paraId="6F33D922" w14:textId="77777777" w:rsidR="008A1C6D" w:rsidRDefault="008A1C6D" w:rsidP="00751250">
                                <w:pPr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Место издания книги</w:t>
                                </w:r>
                              </w:p>
                              <w:p w14:paraId="331DE10B" w14:textId="77777777" w:rsidR="008A1C6D" w:rsidRDefault="008A1C6D" w:rsidP="00751250">
                                <w:pPr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Год издания книги</w:t>
                                </w:r>
                              </w:p>
                              <w:p w14:paraId="1C4F27DC" w14:textId="77777777" w:rsidR="008A1C6D" w:rsidRPr="003B79D5" w:rsidRDefault="008A1C6D" w:rsidP="00751250">
                                <w:pPr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Количество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2630" y="3538"/>
                              <a:ext cx="1985" cy="3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49B7D84" w14:textId="77777777" w:rsidR="008A1C6D" w:rsidRPr="00D349DE" w:rsidRDefault="008A1C6D" w:rsidP="00751250">
                                <w:pPr>
                                  <w:jc w:val="center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Инвентарный номер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4" name="Group 38"/>
                        <wpg:cNvGrpSpPr>
                          <a:grpSpLocks/>
                        </wpg:cNvGrpSpPr>
                        <wpg:grpSpPr bwMode="auto">
                          <a:xfrm>
                            <a:off x="3837316" y="239905"/>
                            <a:ext cx="1637607" cy="1397932"/>
                            <a:chOff x="2630" y="3538"/>
                            <a:chExt cx="1985" cy="1694"/>
                          </a:xfrm>
                        </wpg:grpSpPr>
                        <wps:wsp>
                          <wps:cNvPr id="26" name="Rectangle 39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2630" y="4157"/>
                              <a:ext cx="1985" cy="10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538416" w14:textId="77777777" w:rsidR="008A1C6D" w:rsidRPr="00ED773B" w:rsidRDefault="008A1C6D" w:rsidP="00751250">
                                <w:pPr>
                                  <w:rPr>
                                    <w:sz w:val="24"/>
                                  </w:rPr>
                                </w:pPr>
                                <w:r w:rsidRPr="00ED773B">
                                  <w:rPr>
                                    <w:sz w:val="24"/>
                                  </w:rPr>
                                  <w:t>Н</w:t>
                                </w:r>
                                <w:r>
                                  <w:rPr>
                                    <w:sz w:val="24"/>
                                  </w:rPr>
                                  <w:t>аименование дисциплины</w:t>
                                </w:r>
                              </w:p>
                              <w:p w14:paraId="42FF4152" w14:textId="77777777" w:rsidR="008A1C6D" w:rsidRPr="00ED773B" w:rsidRDefault="008A1C6D" w:rsidP="00751250">
                                <w:pPr>
                                  <w:rPr>
                                    <w:sz w:val="24"/>
                                  </w:rPr>
                                </w:pPr>
                              </w:p>
                              <w:p w14:paraId="5579AE0B" w14:textId="77777777" w:rsidR="008A1C6D" w:rsidRPr="00ED773B" w:rsidRDefault="008A1C6D" w:rsidP="00751250">
                                <w:pPr>
                                  <w:rPr>
                                    <w:sz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2630" y="3538"/>
                              <a:ext cx="1985" cy="60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E8C1366" w14:textId="77777777" w:rsidR="008A1C6D" w:rsidRPr="006D7EB6" w:rsidRDefault="008A1C6D" w:rsidP="00751250">
                                <w:pPr>
                                  <w:rPr>
                                    <w:sz w:val="24"/>
                                  </w:rPr>
                                </w:pPr>
                                <w:r w:rsidRPr="006D7EB6">
                                  <w:rPr>
                                    <w:sz w:val="24"/>
                                  </w:rPr>
                                  <w:t>Уникальный номер дисциплины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3" name="Group 41"/>
                        <wpg:cNvGrpSpPr>
                          <a:grpSpLocks/>
                        </wpg:cNvGrpSpPr>
                        <wpg:grpSpPr bwMode="auto">
                          <a:xfrm>
                            <a:off x="1934208" y="240505"/>
                            <a:ext cx="1637607" cy="1804541"/>
                            <a:chOff x="4663" y="3150"/>
                            <a:chExt cx="1985" cy="2187"/>
                          </a:xfrm>
                        </wpg:grpSpPr>
                        <wps:wsp>
                          <wps:cNvPr id="35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4663" y="4338"/>
                              <a:ext cx="1985" cy="9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0AB5A0" w14:textId="77777777" w:rsidR="008A1C6D" w:rsidRDefault="008A1C6D" w:rsidP="00751250">
                                <w:pPr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Код специальности</w:t>
                                </w:r>
                              </w:p>
                              <w:p w14:paraId="13E6B543" w14:textId="77777777" w:rsidR="008A1C6D" w:rsidRDefault="008A1C6D" w:rsidP="00751250">
                                <w:pPr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Наименование специальности</w:t>
                                </w:r>
                              </w:p>
                              <w:p w14:paraId="14C481D1" w14:textId="77777777" w:rsidR="008A1C6D" w:rsidRPr="00D349DE" w:rsidRDefault="008A1C6D" w:rsidP="00751250">
                                <w:pPr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Цикл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4663" y="3150"/>
                              <a:ext cx="1985" cy="11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ABF79A" w14:textId="77777777" w:rsidR="008A1C6D" w:rsidRPr="00757D5C" w:rsidRDefault="008A1C6D" w:rsidP="00751250">
                                <w:pPr>
                                  <w:jc w:val="center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Уникальный номер</w:t>
                                </w:r>
                                <w:r w:rsidRPr="00757D5C">
                                  <w:rPr>
                                    <w:sz w:val="24"/>
                                  </w:rPr>
                                  <w:t xml:space="preserve"> (FK)</w:t>
                                </w:r>
                              </w:p>
                              <w:p w14:paraId="174685CC" w14:textId="77777777" w:rsidR="008A1C6D" w:rsidRPr="00757D5C" w:rsidRDefault="008A1C6D" w:rsidP="00751250">
                                <w:pPr>
                                  <w:jc w:val="center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Инвентарный</w:t>
                                </w:r>
                                <w:r w:rsidRPr="00757D5C">
                                  <w:rPr>
                                    <w:sz w:val="24"/>
                                  </w:rPr>
                                  <w:t xml:space="preserve"> номер(FK)</w:t>
                                </w:r>
                              </w:p>
                              <w:p w14:paraId="07879517" w14:textId="77777777" w:rsidR="008A1C6D" w:rsidRPr="00441F8A" w:rsidRDefault="008A1C6D" w:rsidP="00751250">
                                <w:pPr>
                                  <w:jc w:val="center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ID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2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403202" y="35901"/>
                            <a:ext cx="1010304" cy="251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E040D7" w14:textId="77777777" w:rsidR="008A1C6D" w:rsidRPr="00017B29" w:rsidRDefault="008A1C6D" w:rsidP="0075125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Книга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1804608" y="35901"/>
                            <a:ext cx="1802808" cy="251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CEA5A5" w14:textId="77777777" w:rsidR="008A1C6D" w:rsidRPr="007D4DA7" w:rsidRDefault="008A1C6D" w:rsidP="0075125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 xml:space="preserve">Книга_дисциплина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4155418" y="35901"/>
                            <a:ext cx="1010304" cy="251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05EA15" w14:textId="77777777" w:rsidR="008A1C6D" w:rsidRPr="007D4DA7" w:rsidRDefault="008A1C6D" w:rsidP="0075125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Дисциплина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9E49DD6" id="Полотно 29" o:spid="_x0000_s1071" editas="canvas" style="width:466.75pt;height:174.5pt;mso-position-horizontal-relative:char;mso-position-vertical-relative:line" coordsize="59277,22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">
                <v:shape id="_x0000_s1072" type="#_x0000_t75" style="position:absolute;width:59277;height:22161;visibility:visible;mso-wrap-style:square">
                  <v:fill o:detectmouseclick="t"/>
                  <v:path o:connecttype="none"/>
                </v:shape>
                <v:shape id="AutoShape 33" o:spid="_x0000_s1073" type="#_x0000_t32" style="position:absolute;left:35718;top:9898;width:4280;height: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">
                  <v:stroke endarrow="block"/>
                </v:shape>
                <v:shape id="AutoShape 34" o:spid="_x0000_s1074" type="#_x0000_t32" style="position:absolute;left:16046;top:8495;width:3296;height:1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">
                  <v:stroke endarrow="block"/>
                </v:shape>
                <v:group id="Group 35" o:spid="_x0000_s1075" style="position:absolute;left:965;top:2405;width:16376;height:16832" coordorigin="2630,3538" coordsize="1985,1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rect id="Rectangle 36" o:spid="_x0000_s1076" style="position:absolute;left:2630;top:3911;width:1985;height:1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">
                    <v:textbox>
                      <w:txbxContent>
                        <w:p w14:paraId="2B3ABD48" w14:textId="77777777" w:rsidR="008A1C6D" w:rsidRDefault="008A1C6D" w:rsidP="00751250">
                          <w:pPr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Наименование книги</w:t>
                          </w:r>
                        </w:p>
                        <w:p w14:paraId="077C2E21" w14:textId="77777777" w:rsidR="008A1C6D" w:rsidRDefault="008A1C6D" w:rsidP="00751250">
                          <w:pPr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Автор книги</w:t>
                          </w:r>
                        </w:p>
                        <w:p w14:paraId="42025997" w14:textId="77777777" w:rsidR="008A1C6D" w:rsidRDefault="008A1C6D" w:rsidP="00751250">
                          <w:pPr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Издательство книги</w:t>
                          </w:r>
                        </w:p>
                        <w:p w14:paraId="6F33D922" w14:textId="77777777" w:rsidR="008A1C6D" w:rsidRDefault="008A1C6D" w:rsidP="00751250">
                          <w:pPr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Место издания книги</w:t>
                          </w:r>
                        </w:p>
                        <w:p w14:paraId="331DE10B" w14:textId="77777777" w:rsidR="008A1C6D" w:rsidRDefault="008A1C6D" w:rsidP="00751250">
                          <w:pPr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Год издания книги</w:t>
                          </w:r>
                        </w:p>
                        <w:p w14:paraId="1C4F27DC" w14:textId="77777777" w:rsidR="008A1C6D" w:rsidRPr="003B79D5" w:rsidRDefault="008A1C6D" w:rsidP="00751250">
                          <w:pPr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Количество</w:t>
                          </w:r>
                        </w:p>
                      </w:txbxContent>
                    </v:textbox>
                  </v:rect>
                  <v:rect id="Rectangle 37" o:spid="_x0000_s1077" style="position:absolute;left:2630;top:3538;width:198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">
                    <v:textbox>
                      <w:txbxContent>
                        <w:p w14:paraId="049B7D84" w14:textId="77777777" w:rsidR="008A1C6D" w:rsidRPr="00D349DE" w:rsidRDefault="008A1C6D" w:rsidP="00751250">
                          <w:pPr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Инвентарный номер</w:t>
                          </w:r>
                        </w:p>
                      </w:txbxContent>
                    </v:textbox>
                  </v:rect>
                </v:group>
                <v:group id="Group 38" o:spid="_x0000_s1078" style="position:absolute;left:38373;top:2399;width:16376;height:13979" coordorigin="2630,3538" coordsize="1985,1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rect id="Rectangle 39" o:spid="_x0000_s1079" style="position:absolute;left:2630;top:4157;width:1985;height:1075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">
                    <v:textbox>
                      <w:txbxContent>
                        <w:p w14:paraId="74538416" w14:textId="77777777" w:rsidR="008A1C6D" w:rsidRPr="00ED773B" w:rsidRDefault="008A1C6D" w:rsidP="00751250">
                          <w:pPr>
                            <w:rPr>
                              <w:sz w:val="24"/>
                            </w:rPr>
                          </w:pPr>
                          <w:r w:rsidRPr="00ED773B">
                            <w:rPr>
                              <w:sz w:val="24"/>
                            </w:rPr>
                            <w:t>Н</w:t>
                          </w:r>
                          <w:r>
                            <w:rPr>
                              <w:sz w:val="24"/>
                            </w:rPr>
                            <w:t>аименование дисциплины</w:t>
                          </w:r>
                        </w:p>
                        <w:p w14:paraId="42FF4152" w14:textId="77777777" w:rsidR="008A1C6D" w:rsidRPr="00ED773B" w:rsidRDefault="008A1C6D" w:rsidP="00751250">
                          <w:pPr>
                            <w:rPr>
                              <w:sz w:val="24"/>
                            </w:rPr>
                          </w:pPr>
                        </w:p>
                        <w:p w14:paraId="5579AE0B" w14:textId="77777777" w:rsidR="008A1C6D" w:rsidRPr="00ED773B" w:rsidRDefault="008A1C6D" w:rsidP="00751250">
                          <w:pPr>
                            <w:rPr>
                              <w:sz w:val="24"/>
                            </w:rPr>
                          </w:pPr>
                        </w:p>
                      </w:txbxContent>
                    </v:textbox>
                  </v:rect>
                  <v:rect id="Rectangle 40" o:spid="_x0000_s1080" style="position:absolute;left:2630;top:3538;width:1985;height: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">
                    <v:textbox>
                      <w:txbxContent>
                        <w:p w14:paraId="5E8C1366" w14:textId="77777777" w:rsidR="008A1C6D" w:rsidRPr="006D7EB6" w:rsidRDefault="008A1C6D" w:rsidP="00751250">
                          <w:pPr>
                            <w:rPr>
                              <w:sz w:val="24"/>
                            </w:rPr>
                          </w:pPr>
                          <w:r w:rsidRPr="006D7EB6">
                            <w:rPr>
                              <w:sz w:val="24"/>
                            </w:rPr>
                            <w:t>Уникальный номер дисциплины</w:t>
                          </w:r>
                        </w:p>
                      </w:txbxContent>
                    </v:textbox>
                  </v:rect>
                </v:group>
                <v:group id="Group 41" o:spid="_x0000_s1081" style="position:absolute;left:19342;top:2405;width:16376;height:18045" coordorigin="4663,3150" coordsize="1985,2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rect id="Rectangle 42" o:spid="_x0000_s1082" style="position:absolute;left:4663;top:4338;width:1985;height: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">
                    <v:textbox>
                      <w:txbxContent>
                        <w:p w14:paraId="760AB5A0" w14:textId="77777777" w:rsidR="008A1C6D" w:rsidRDefault="008A1C6D" w:rsidP="00751250">
                          <w:pPr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Код специальности</w:t>
                          </w:r>
                        </w:p>
                        <w:p w14:paraId="13E6B543" w14:textId="77777777" w:rsidR="008A1C6D" w:rsidRDefault="008A1C6D" w:rsidP="00751250">
                          <w:pPr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Наименование специальности</w:t>
                          </w:r>
                        </w:p>
                        <w:p w14:paraId="14C481D1" w14:textId="77777777" w:rsidR="008A1C6D" w:rsidRPr="00D349DE" w:rsidRDefault="008A1C6D" w:rsidP="00751250">
                          <w:pPr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Цикл</w:t>
                          </w:r>
                        </w:p>
                      </w:txbxContent>
                    </v:textbox>
                  </v:rect>
                  <v:rect id="Rectangle 43" o:spid="_x0000_s1083" style="position:absolute;left:4663;top:3150;width:1985;height:1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">
                    <v:textbox>
                      <w:txbxContent>
                        <w:p w14:paraId="23ABF79A" w14:textId="77777777" w:rsidR="008A1C6D" w:rsidRPr="00757D5C" w:rsidRDefault="008A1C6D" w:rsidP="00751250">
                          <w:pPr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Уникальный номер</w:t>
                          </w:r>
                          <w:r w:rsidRPr="00757D5C">
                            <w:rPr>
                              <w:sz w:val="24"/>
                            </w:rPr>
                            <w:t xml:space="preserve"> (FK)</w:t>
                          </w:r>
                        </w:p>
                        <w:p w14:paraId="174685CC" w14:textId="77777777" w:rsidR="008A1C6D" w:rsidRPr="00757D5C" w:rsidRDefault="008A1C6D" w:rsidP="00751250">
                          <w:pPr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Инвентарный</w:t>
                          </w:r>
                          <w:r w:rsidRPr="00757D5C">
                            <w:rPr>
                              <w:sz w:val="24"/>
                            </w:rPr>
                            <w:t xml:space="preserve"> номер(FK)</w:t>
                          </w:r>
                        </w:p>
                        <w:p w14:paraId="07879517" w14:textId="77777777" w:rsidR="008A1C6D" w:rsidRPr="00441F8A" w:rsidRDefault="008A1C6D" w:rsidP="00751250">
                          <w:pPr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ID</w:t>
                          </w:r>
                        </w:p>
                      </w:txbxContent>
                    </v:textbox>
                  </v:rect>
                </v:group>
                <v:shape id="Text Box 54" o:spid="_x0000_s1084" type="#_x0000_t202" style="position:absolute;left:4032;top:359;width:10103;height:2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<v:textbox>
                    <w:txbxContent>
                      <w:p w14:paraId="03E040D7" w14:textId="77777777" w:rsidR="008A1C6D" w:rsidRPr="00017B29" w:rsidRDefault="008A1C6D" w:rsidP="00751250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Книга</w:t>
                        </w:r>
                      </w:p>
                    </w:txbxContent>
                  </v:textbox>
                </v:shape>
                <v:shape id="Text Box 55" o:spid="_x0000_s1085" type="#_x0000_t202" style="position:absolute;left:18046;top:359;width:18028;height:2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<v:textbox>
                    <w:txbxContent>
                      <w:p w14:paraId="7CCEA5A5" w14:textId="77777777" w:rsidR="008A1C6D" w:rsidRPr="007D4DA7" w:rsidRDefault="008A1C6D" w:rsidP="00751250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Книга_дисциплина </w:t>
                        </w:r>
                      </w:p>
                    </w:txbxContent>
                  </v:textbox>
                </v:shape>
                <v:shape id="Text Box 56" o:spid="_x0000_s1086" type="#_x0000_t202" style="position:absolute;left:41554;top:359;width:10103;height:2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l8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bDKoXrl/gD5PYfAAD//wMAUEsBAi0AFAAGAAgAAAAhANvh9svuAAAAhQEAABMAAAAAAAAAAAAA&#10;AAAAAAAAAFtDb250ZW50X1R5cGVzXS54bWxQSwECLQAUAAYACAAAACEAWvQsW78AAAAVAQAACwAA&#10;AAAAAAAAAAAAAAAfAQAAX3JlbHMvLnJlbHNQSwECLQAUAAYACAAAACEAX0RZfMMAAADbAAAADwAA&#10;AAAAAAAAAAAAAAAHAgAAZHJzL2Rvd25yZXYueG1sUEsFBgAAAAADAAMAtwAAAPcCAAAAAA==&#10;" filled="f" stroked="f">
                  <v:textbox>
                    <w:txbxContent>
                      <w:p w14:paraId="3C05EA15" w14:textId="77777777" w:rsidR="008A1C6D" w:rsidRPr="007D4DA7" w:rsidRDefault="008A1C6D" w:rsidP="00751250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Дисциплина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3025A2C" w14:textId="77777777" w:rsidR="00DE373E" w:rsidRPr="00696582" w:rsidRDefault="00DE373E" w:rsidP="00DE373E">
      <w:pPr>
        <w:pStyle w:val="aff1"/>
      </w:pPr>
      <w:r w:rsidRPr="00696582">
        <w:t>3) 3</w:t>
      </w:r>
      <w:r w:rsidRPr="00696582">
        <w:rPr>
          <w:lang w:val="en-US"/>
        </w:rPr>
        <w:t>NF</w:t>
      </w:r>
      <w:r w:rsidRPr="00696582">
        <w:t xml:space="preserve"> требует взаимной независимости неключевых атрибутов. </w:t>
      </w:r>
    </w:p>
    <w:p w14:paraId="3C4A3DAD" w14:textId="77777777" w:rsidR="00DE373E" w:rsidRPr="00696582" w:rsidRDefault="00DE373E" w:rsidP="00DE373E">
      <w:pPr>
        <w:pStyle w:val="aff1"/>
      </w:pPr>
      <w:r w:rsidRPr="00696582">
        <w:t xml:space="preserve">Атрибут сущности «Книга»: место издания книги зависит от издательства книги.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46"/>
        <w:gridCol w:w="275"/>
        <w:gridCol w:w="2226"/>
        <w:gridCol w:w="345"/>
        <w:gridCol w:w="2310"/>
        <w:gridCol w:w="378"/>
        <w:gridCol w:w="2258"/>
      </w:tblGrid>
      <w:tr w:rsidR="002F6CA9" w:rsidRPr="00696582" w14:paraId="3D720473" w14:textId="77777777" w:rsidTr="00AD37EC">
        <w:tc>
          <w:tcPr>
            <w:tcW w:w="1846" w:type="dxa"/>
            <w:tcBorders>
              <w:top w:val="nil"/>
              <w:left w:val="nil"/>
              <w:right w:val="nil"/>
            </w:tcBorders>
          </w:tcPr>
          <w:p w14:paraId="072CDAB6" w14:textId="77777777" w:rsidR="002F6CA9" w:rsidRPr="00696582" w:rsidRDefault="002F6CA9" w:rsidP="00AD37EC">
            <w:pPr>
              <w:pStyle w:val="aff1"/>
              <w:ind w:firstLine="0"/>
              <w:jc w:val="center"/>
              <w:rPr>
                <w:sz w:val="24"/>
              </w:rPr>
            </w:pPr>
            <w:r w:rsidRPr="00696582">
              <w:rPr>
                <w:sz w:val="24"/>
              </w:rPr>
              <w:t>Дисциплина</w:t>
            </w:r>
          </w:p>
        </w:tc>
        <w:tc>
          <w:tcPr>
            <w:tcW w:w="275" w:type="dxa"/>
            <w:vMerge w:val="restart"/>
            <w:tcBorders>
              <w:top w:val="nil"/>
              <w:left w:val="nil"/>
              <w:right w:val="nil"/>
            </w:tcBorders>
          </w:tcPr>
          <w:p w14:paraId="5ECF28D2" w14:textId="77777777" w:rsidR="002F6CA9" w:rsidRPr="00696582" w:rsidRDefault="002F6CA9" w:rsidP="00AD37EC">
            <w:pPr>
              <w:pStyle w:val="aff1"/>
              <w:ind w:firstLine="0"/>
              <w:jc w:val="center"/>
              <w:rPr>
                <w:sz w:val="24"/>
              </w:rPr>
            </w:pPr>
          </w:p>
        </w:tc>
        <w:tc>
          <w:tcPr>
            <w:tcW w:w="2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5DDCAD" w14:textId="77777777" w:rsidR="002F6CA9" w:rsidRPr="00696582" w:rsidRDefault="002F6CA9" w:rsidP="00AD37EC">
            <w:pPr>
              <w:pStyle w:val="aff1"/>
              <w:ind w:firstLine="0"/>
              <w:jc w:val="center"/>
              <w:rPr>
                <w:sz w:val="24"/>
              </w:rPr>
            </w:pPr>
            <w:proofErr w:type="spellStart"/>
            <w:r w:rsidRPr="00696582">
              <w:rPr>
                <w:sz w:val="24"/>
              </w:rPr>
              <w:t>Книга_Дисциплина</w:t>
            </w:r>
            <w:proofErr w:type="spellEnd"/>
          </w:p>
        </w:tc>
        <w:tc>
          <w:tcPr>
            <w:tcW w:w="345" w:type="dxa"/>
            <w:vMerge w:val="restart"/>
            <w:tcBorders>
              <w:top w:val="nil"/>
              <w:left w:val="nil"/>
              <w:right w:val="nil"/>
            </w:tcBorders>
          </w:tcPr>
          <w:p w14:paraId="47E7B143" w14:textId="77777777" w:rsidR="002F6CA9" w:rsidRPr="00696582" w:rsidRDefault="002F6CA9" w:rsidP="00AD37EC">
            <w:pPr>
              <w:pStyle w:val="aff1"/>
              <w:ind w:firstLine="0"/>
              <w:jc w:val="center"/>
              <w:rPr>
                <w:sz w:val="24"/>
              </w:rPr>
            </w:pPr>
          </w:p>
        </w:tc>
        <w:tc>
          <w:tcPr>
            <w:tcW w:w="2310" w:type="dxa"/>
            <w:tcBorders>
              <w:top w:val="nil"/>
              <w:left w:val="nil"/>
              <w:right w:val="nil"/>
            </w:tcBorders>
          </w:tcPr>
          <w:p w14:paraId="1E883E12" w14:textId="77777777" w:rsidR="002F6CA9" w:rsidRPr="00696582" w:rsidRDefault="002F6CA9" w:rsidP="00AD37EC">
            <w:pPr>
              <w:pStyle w:val="aff1"/>
              <w:ind w:firstLine="0"/>
              <w:jc w:val="center"/>
              <w:rPr>
                <w:sz w:val="24"/>
              </w:rPr>
            </w:pPr>
            <w:r w:rsidRPr="00696582">
              <w:rPr>
                <w:sz w:val="24"/>
              </w:rPr>
              <w:t>Книга</w:t>
            </w:r>
          </w:p>
        </w:tc>
        <w:tc>
          <w:tcPr>
            <w:tcW w:w="378" w:type="dxa"/>
            <w:vMerge w:val="restart"/>
            <w:tcBorders>
              <w:top w:val="nil"/>
              <w:left w:val="nil"/>
              <w:right w:val="nil"/>
            </w:tcBorders>
          </w:tcPr>
          <w:p w14:paraId="6BC1ED23" w14:textId="77777777" w:rsidR="002F6CA9" w:rsidRPr="00696582" w:rsidRDefault="002F6CA9" w:rsidP="00AD37EC">
            <w:pPr>
              <w:pStyle w:val="aff1"/>
              <w:ind w:firstLine="0"/>
              <w:jc w:val="center"/>
              <w:rPr>
                <w:sz w:val="24"/>
              </w:rPr>
            </w:pPr>
          </w:p>
        </w:tc>
        <w:tc>
          <w:tcPr>
            <w:tcW w:w="2258" w:type="dxa"/>
            <w:tcBorders>
              <w:top w:val="nil"/>
              <w:left w:val="nil"/>
              <w:right w:val="nil"/>
            </w:tcBorders>
          </w:tcPr>
          <w:p w14:paraId="09B34530" w14:textId="77777777" w:rsidR="002F6CA9" w:rsidRPr="00696582" w:rsidRDefault="002F6CA9" w:rsidP="00AD37EC">
            <w:pPr>
              <w:pStyle w:val="aff1"/>
              <w:ind w:firstLine="0"/>
              <w:jc w:val="center"/>
              <w:rPr>
                <w:sz w:val="24"/>
              </w:rPr>
            </w:pPr>
            <w:r w:rsidRPr="00696582">
              <w:rPr>
                <w:sz w:val="24"/>
              </w:rPr>
              <w:t>Издательство</w:t>
            </w:r>
          </w:p>
        </w:tc>
      </w:tr>
      <w:tr w:rsidR="002F6CA9" w:rsidRPr="00696582" w14:paraId="3AA7B901" w14:textId="77777777" w:rsidTr="002F6CA9">
        <w:trPr>
          <w:trHeight w:val="690"/>
        </w:trPr>
        <w:tc>
          <w:tcPr>
            <w:tcW w:w="1846" w:type="dxa"/>
            <w:vMerge w:val="restart"/>
          </w:tcPr>
          <w:p w14:paraId="5A218A97" w14:textId="77777777" w:rsidR="002F6CA9" w:rsidRPr="00696582" w:rsidRDefault="002F6CA9" w:rsidP="00AD37EC">
            <w:pPr>
              <w:pStyle w:val="aff1"/>
              <w:ind w:firstLine="0"/>
              <w:jc w:val="center"/>
              <w:rPr>
                <w:sz w:val="24"/>
              </w:rPr>
            </w:pPr>
            <w:r w:rsidRPr="00696582">
              <w:rPr>
                <w:sz w:val="24"/>
              </w:rPr>
              <w:t>Уникальный номер дисциплины</w:t>
            </w:r>
          </w:p>
        </w:tc>
        <w:tc>
          <w:tcPr>
            <w:tcW w:w="275" w:type="dxa"/>
            <w:vMerge/>
          </w:tcPr>
          <w:p w14:paraId="53CEA263" w14:textId="77777777" w:rsidR="002F6CA9" w:rsidRPr="00696582" w:rsidRDefault="002F6CA9" w:rsidP="00AD37EC">
            <w:pPr>
              <w:pStyle w:val="aff1"/>
              <w:ind w:firstLine="0"/>
            </w:pPr>
          </w:p>
        </w:tc>
        <w:tc>
          <w:tcPr>
            <w:tcW w:w="2226" w:type="dxa"/>
            <w:vMerge w:val="restart"/>
          </w:tcPr>
          <w:p w14:paraId="3938A082" w14:textId="77777777" w:rsidR="002F6CA9" w:rsidRPr="00696582" w:rsidRDefault="002F6CA9" w:rsidP="002F6CA9">
            <w:pPr>
              <w:jc w:val="center"/>
              <w:rPr>
                <w:sz w:val="24"/>
              </w:rPr>
            </w:pPr>
            <w:r w:rsidRPr="00696582">
              <w:rPr>
                <w:sz w:val="24"/>
              </w:rPr>
              <w:t>Уникальный номер (FK)</w:t>
            </w:r>
          </w:p>
          <w:p w14:paraId="4C726E52" w14:textId="77777777" w:rsidR="002F6CA9" w:rsidRPr="00696582" w:rsidRDefault="002F6CA9" w:rsidP="002F6CA9">
            <w:pPr>
              <w:jc w:val="center"/>
              <w:rPr>
                <w:sz w:val="24"/>
              </w:rPr>
            </w:pPr>
            <w:r w:rsidRPr="00696582">
              <w:rPr>
                <w:sz w:val="24"/>
              </w:rPr>
              <w:t xml:space="preserve">Инвентарный </w:t>
            </w:r>
            <w:proofErr w:type="gramStart"/>
            <w:r w:rsidRPr="00696582">
              <w:rPr>
                <w:sz w:val="24"/>
              </w:rPr>
              <w:t>номер(</w:t>
            </w:r>
            <w:proofErr w:type="gramEnd"/>
            <w:r w:rsidRPr="00696582">
              <w:rPr>
                <w:sz w:val="24"/>
              </w:rPr>
              <w:t>FK)</w:t>
            </w:r>
          </w:p>
          <w:p w14:paraId="5CFF2A7C" w14:textId="77777777" w:rsidR="002F6CA9" w:rsidRPr="00696582" w:rsidRDefault="002F6CA9" w:rsidP="002F6CA9">
            <w:pPr>
              <w:jc w:val="center"/>
              <w:rPr>
                <w:sz w:val="24"/>
              </w:rPr>
            </w:pPr>
            <w:r w:rsidRPr="00696582">
              <w:rPr>
                <w:sz w:val="24"/>
                <w:lang w:val="en-US"/>
              </w:rPr>
              <w:t>ID</w:t>
            </w:r>
          </w:p>
        </w:tc>
        <w:tc>
          <w:tcPr>
            <w:tcW w:w="345" w:type="dxa"/>
            <w:vMerge/>
          </w:tcPr>
          <w:p w14:paraId="440DCA10" w14:textId="77777777" w:rsidR="002F6CA9" w:rsidRPr="00696582" w:rsidRDefault="002F6CA9" w:rsidP="00AD37EC">
            <w:pPr>
              <w:pStyle w:val="aff1"/>
              <w:ind w:firstLine="0"/>
            </w:pPr>
          </w:p>
        </w:tc>
        <w:tc>
          <w:tcPr>
            <w:tcW w:w="2310" w:type="dxa"/>
            <w:tcBorders>
              <w:bottom w:val="single" w:sz="4" w:space="0" w:color="auto"/>
            </w:tcBorders>
            <w:vAlign w:val="center"/>
          </w:tcPr>
          <w:p w14:paraId="600D9AAE" w14:textId="77777777" w:rsidR="002F6CA9" w:rsidRPr="00696582" w:rsidRDefault="002F6CA9" w:rsidP="002F6CA9">
            <w:pPr>
              <w:pStyle w:val="aff1"/>
              <w:ind w:firstLine="0"/>
              <w:jc w:val="center"/>
              <w:rPr>
                <w:sz w:val="24"/>
              </w:rPr>
            </w:pPr>
            <w:r w:rsidRPr="00696582"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AA9A5A6" wp14:editId="1944933F">
                      <wp:simplePos x="0" y="0"/>
                      <wp:positionH relativeFrom="column">
                        <wp:posOffset>1392555</wp:posOffset>
                      </wp:positionH>
                      <wp:positionV relativeFrom="paragraph">
                        <wp:posOffset>353695</wp:posOffset>
                      </wp:positionV>
                      <wp:extent cx="266700" cy="0"/>
                      <wp:effectExtent l="38100" t="76200" r="0" b="95250"/>
                      <wp:wrapNone/>
                      <wp:docPr id="100" name="Прямая со стрелкой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667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FD345E" id="Прямая со стрелкой 100" o:spid="_x0000_s1026" type="#_x0000_t32" style="position:absolute;margin-left:109.65pt;margin-top:27.85pt;width:21pt;height:0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" strokecolor="black [3040]">
                      <v:stroke endarrow="block"/>
                    </v:shape>
                  </w:pict>
                </mc:Fallback>
              </mc:AlternateContent>
            </w:r>
            <w:r w:rsidRPr="00696582">
              <w:rPr>
                <w:sz w:val="24"/>
              </w:rPr>
              <w:t>Инвентарный номер</w:t>
            </w:r>
          </w:p>
        </w:tc>
        <w:tc>
          <w:tcPr>
            <w:tcW w:w="378" w:type="dxa"/>
            <w:vMerge/>
          </w:tcPr>
          <w:p w14:paraId="04F4015F" w14:textId="77777777" w:rsidR="002F6CA9" w:rsidRPr="00696582" w:rsidRDefault="002F6CA9" w:rsidP="00AD37EC">
            <w:pPr>
              <w:pStyle w:val="aff1"/>
              <w:ind w:firstLine="0"/>
            </w:pPr>
          </w:p>
        </w:tc>
        <w:tc>
          <w:tcPr>
            <w:tcW w:w="2258" w:type="dxa"/>
          </w:tcPr>
          <w:p w14:paraId="1FE54C2A" w14:textId="77777777" w:rsidR="002F6CA9" w:rsidRPr="00696582" w:rsidRDefault="002F6CA9" w:rsidP="00AD37EC">
            <w:pPr>
              <w:pStyle w:val="aff1"/>
              <w:ind w:firstLine="0"/>
              <w:rPr>
                <w:sz w:val="24"/>
              </w:rPr>
            </w:pPr>
            <w:r w:rsidRPr="00696582">
              <w:rPr>
                <w:sz w:val="24"/>
              </w:rPr>
              <w:t>Название издательства</w:t>
            </w:r>
          </w:p>
        </w:tc>
      </w:tr>
      <w:tr w:rsidR="002F6CA9" w:rsidRPr="00696582" w14:paraId="4144AB2F" w14:textId="77777777" w:rsidTr="002F6CA9">
        <w:trPr>
          <w:trHeight w:val="690"/>
        </w:trPr>
        <w:tc>
          <w:tcPr>
            <w:tcW w:w="1846" w:type="dxa"/>
            <w:vMerge/>
          </w:tcPr>
          <w:p w14:paraId="4F713BB8" w14:textId="77777777" w:rsidR="002F6CA9" w:rsidRPr="00696582" w:rsidRDefault="002F6CA9" w:rsidP="00AD37EC">
            <w:pPr>
              <w:pStyle w:val="aff1"/>
              <w:ind w:firstLine="0"/>
              <w:jc w:val="center"/>
              <w:rPr>
                <w:sz w:val="24"/>
              </w:rPr>
            </w:pPr>
          </w:p>
        </w:tc>
        <w:tc>
          <w:tcPr>
            <w:tcW w:w="275" w:type="dxa"/>
            <w:vMerge/>
          </w:tcPr>
          <w:p w14:paraId="460CF250" w14:textId="77777777" w:rsidR="002F6CA9" w:rsidRPr="00696582" w:rsidRDefault="002F6CA9" w:rsidP="00AD37EC">
            <w:pPr>
              <w:pStyle w:val="aff1"/>
              <w:ind w:firstLine="0"/>
            </w:pPr>
          </w:p>
        </w:tc>
        <w:tc>
          <w:tcPr>
            <w:tcW w:w="2226" w:type="dxa"/>
            <w:vMerge/>
            <w:tcBorders>
              <w:bottom w:val="single" w:sz="4" w:space="0" w:color="auto"/>
            </w:tcBorders>
          </w:tcPr>
          <w:p w14:paraId="79B8B330" w14:textId="77777777" w:rsidR="002F6CA9" w:rsidRPr="00696582" w:rsidRDefault="002F6CA9" w:rsidP="002F6CA9">
            <w:pPr>
              <w:jc w:val="center"/>
              <w:rPr>
                <w:sz w:val="24"/>
              </w:rPr>
            </w:pPr>
          </w:p>
        </w:tc>
        <w:tc>
          <w:tcPr>
            <w:tcW w:w="345" w:type="dxa"/>
            <w:vMerge/>
          </w:tcPr>
          <w:p w14:paraId="3DBF2742" w14:textId="77777777" w:rsidR="002F6CA9" w:rsidRPr="00696582" w:rsidRDefault="002F6CA9" w:rsidP="00AD37EC">
            <w:pPr>
              <w:pStyle w:val="aff1"/>
              <w:ind w:firstLine="0"/>
            </w:pPr>
          </w:p>
        </w:tc>
        <w:tc>
          <w:tcPr>
            <w:tcW w:w="2310" w:type="dxa"/>
            <w:tcBorders>
              <w:bottom w:val="nil"/>
            </w:tcBorders>
            <w:vAlign w:val="center"/>
          </w:tcPr>
          <w:p w14:paraId="6951DB54" w14:textId="77777777" w:rsidR="002F6CA9" w:rsidRPr="00696582" w:rsidRDefault="002F6CA9" w:rsidP="002F6CA9">
            <w:pPr>
              <w:pStyle w:val="aff1"/>
              <w:ind w:firstLine="0"/>
              <w:jc w:val="left"/>
              <w:rPr>
                <w:noProof/>
                <w:sz w:val="24"/>
              </w:rPr>
            </w:pPr>
            <w:r w:rsidRPr="00696582">
              <w:rPr>
                <w:noProof/>
                <w:sz w:val="24"/>
              </w:rPr>
              <w:t>Наименование книги</w:t>
            </w:r>
          </w:p>
        </w:tc>
        <w:tc>
          <w:tcPr>
            <w:tcW w:w="378" w:type="dxa"/>
            <w:vMerge/>
          </w:tcPr>
          <w:p w14:paraId="045802E1" w14:textId="77777777" w:rsidR="002F6CA9" w:rsidRPr="00696582" w:rsidRDefault="002F6CA9" w:rsidP="00AD37EC">
            <w:pPr>
              <w:pStyle w:val="aff1"/>
              <w:ind w:firstLine="0"/>
            </w:pPr>
          </w:p>
        </w:tc>
        <w:tc>
          <w:tcPr>
            <w:tcW w:w="2258" w:type="dxa"/>
            <w:vMerge w:val="restart"/>
          </w:tcPr>
          <w:p w14:paraId="3F7331A7" w14:textId="77777777" w:rsidR="002F6CA9" w:rsidRPr="00696582" w:rsidRDefault="002F6CA9" w:rsidP="002F6CA9">
            <w:pPr>
              <w:pStyle w:val="aff1"/>
              <w:ind w:firstLine="0"/>
              <w:rPr>
                <w:sz w:val="24"/>
              </w:rPr>
            </w:pPr>
            <w:r w:rsidRPr="00696582">
              <w:rPr>
                <w:sz w:val="24"/>
              </w:rPr>
              <w:t>Место издания</w:t>
            </w:r>
          </w:p>
        </w:tc>
      </w:tr>
      <w:tr w:rsidR="002F6CA9" w:rsidRPr="00696582" w14:paraId="702D440D" w14:textId="77777777" w:rsidTr="002F6CA9">
        <w:trPr>
          <w:trHeight w:val="108"/>
        </w:trPr>
        <w:tc>
          <w:tcPr>
            <w:tcW w:w="1846" w:type="dxa"/>
          </w:tcPr>
          <w:p w14:paraId="026809E9" w14:textId="77777777" w:rsidR="002F6CA9" w:rsidRPr="00696582" w:rsidRDefault="002F6CA9" w:rsidP="00AD37EC">
            <w:pPr>
              <w:pStyle w:val="aff1"/>
              <w:ind w:firstLine="0"/>
              <w:rPr>
                <w:sz w:val="24"/>
              </w:rPr>
            </w:pPr>
            <w:r w:rsidRPr="00696582"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6D19C5E" wp14:editId="6268C319">
                      <wp:simplePos x="0" y="0"/>
                      <wp:positionH relativeFrom="column">
                        <wp:posOffset>1099185</wp:posOffset>
                      </wp:positionH>
                      <wp:positionV relativeFrom="paragraph">
                        <wp:posOffset>219075</wp:posOffset>
                      </wp:positionV>
                      <wp:extent cx="184150" cy="6350"/>
                      <wp:effectExtent l="0" t="76200" r="25400" b="88900"/>
                      <wp:wrapNone/>
                      <wp:docPr id="101" name="Прямая со стрелкой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84150" cy="63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0A3B5BD" id="Прямая со стрелкой 101" o:spid="_x0000_s1026" type="#_x0000_t32" style="position:absolute;margin-left:86.55pt;margin-top:17.25pt;width:14.5pt;height:.5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" strokecolor="black [3040]">
                      <v:stroke endarrow="block"/>
                    </v:shape>
                  </w:pict>
                </mc:Fallback>
              </mc:AlternateContent>
            </w:r>
            <w:r w:rsidRPr="00696582">
              <w:rPr>
                <w:sz w:val="24"/>
              </w:rPr>
              <w:t>Наименование дисциплины</w:t>
            </w:r>
          </w:p>
        </w:tc>
        <w:tc>
          <w:tcPr>
            <w:tcW w:w="275" w:type="dxa"/>
            <w:vMerge/>
          </w:tcPr>
          <w:p w14:paraId="6C50EF55" w14:textId="77777777" w:rsidR="002F6CA9" w:rsidRPr="00696582" w:rsidRDefault="002F6CA9" w:rsidP="00AD37EC">
            <w:pPr>
              <w:pStyle w:val="aff1"/>
              <w:ind w:firstLine="0"/>
            </w:pPr>
          </w:p>
        </w:tc>
        <w:tc>
          <w:tcPr>
            <w:tcW w:w="2226" w:type="dxa"/>
            <w:tcBorders>
              <w:top w:val="single" w:sz="4" w:space="0" w:color="auto"/>
              <w:bottom w:val="nil"/>
            </w:tcBorders>
          </w:tcPr>
          <w:p w14:paraId="77FA78DA" w14:textId="77777777" w:rsidR="002F6CA9" w:rsidRPr="00696582" w:rsidRDefault="002F6CA9" w:rsidP="002F6CA9">
            <w:pPr>
              <w:rPr>
                <w:sz w:val="24"/>
              </w:rPr>
            </w:pPr>
            <w:r w:rsidRPr="00696582">
              <w:rPr>
                <w:sz w:val="24"/>
              </w:rPr>
              <w:t>Код специальности</w:t>
            </w:r>
          </w:p>
          <w:p w14:paraId="5EFB4665" w14:textId="77777777" w:rsidR="002F6CA9" w:rsidRPr="00696582" w:rsidRDefault="002F6CA9" w:rsidP="00DE373E">
            <w:pPr>
              <w:rPr>
                <w:sz w:val="24"/>
              </w:rPr>
            </w:pPr>
            <w:r w:rsidRPr="00696582">
              <w:rPr>
                <w:sz w:val="24"/>
              </w:rPr>
              <w:t>Наименование специальности</w:t>
            </w:r>
            <w:r w:rsidRPr="00696582"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8118726" wp14:editId="037A9A52">
                      <wp:simplePos x="0" y="0"/>
                      <wp:positionH relativeFrom="column">
                        <wp:posOffset>1326515</wp:posOffset>
                      </wp:positionH>
                      <wp:positionV relativeFrom="paragraph">
                        <wp:posOffset>60325</wp:posOffset>
                      </wp:positionV>
                      <wp:extent cx="215900" cy="0"/>
                      <wp:effectExtent l="38100" t="76200" r="0" b="95250"/>
                      <wp:wrapNone/>
                      <wp:docPr id="102" name="Прямая со стрелкой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159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698D5F1" id="Прямая со стрелкой 102" o:spid="_x0000_s1026" type="#_x0000_t32" style="position:absolute;margin-left:104.45pt;margin-top:4.75pt;width:17pt;height:0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" strokecolor="black [3040]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345" w:type="dxa"/>
            <w:vMerge/>
          </w:tcPr>
          <w:p w14:paraId="68C86CA0" w14:textId="77777777" w:rsidR="002F6CA9" w:rsidRPr="00696582" w:rsidRDefault="002F6CA9" w:rsidP="00AD37EC">
            <w:pPr>
              <w:pStyle w:val="aff1"/>
              <w:ind w:firstLine="0"/>
            </w:pPr>
          </w:p>
        </w:tc>
        <w:tc>
          <w:tcPr>
            <w:tcW w:w="2310" w:type="dxa"/>
            <w:tcBorders>
              <w:top w:val="nil"/>
              <w:bottom w:val="nil"/>
            </w:tcBorders>
          </w:tcPr>
          <w:p w14:paraId="6BFC3174" w14:textId="77777777" w:rsidR="002F6CA9" w:rsidRPr="00696582" w:rsidRDefault="002F6CA9" w:rsidP="00AD37EC">
            <w:pPr>
              <w:pStyle w:val="aff1"/>
              <w:ind w:firstLine="0"/>
              <w:rPr>
                <w:sz w:val="24"/>
              </w:rPr>
            </w:pPr>
            <w:r w:rsidRPr="00696582">
              <w:rPr>
                <w:sz w:val="24"/>
              </w:rPr>
              <w:t>Автор книги</w:t>
            </w:r>
          </w:p>
          <w:p w14:paraId="45022E98" w14:textId="77777777" w:rsidR="002F6CA9" w:rsidRPr="00696582" w:rsidRDefault="002F6CA9" w:rsidP="00AD37EC">
            <w:pPr>
              <w:pStyle w:val="aff1"/>
              <w:ind w:firstLine="0"/>
              <w:rPr>
                <w:sz w:val="24"/>
              </w:rPr>
            </w:pPr>
            <w:r w:rsidRPr="00696582">
              <w:rPr>
                <w:sz w:val="24"/>
              </w:rPr>
              <w:t>Издательство</w:t>
            </w:r>
          </w:p>
          <w:p w14:paraId="7FC25601" w14:textId="77777777" w:rsidR="002F6CA9" w:rsidRPr="00696582" w:rsidRDefault="002F6CA9" w:rsidP="00AD37EC">
            <w:pPr>
              <w:pStyle w:val="aff1"/>
              <w:ind w:firstLine="0"/>
              <w:rPr>
                <w:sz w:val="24"/>
              </w:rPr>
            </w:pPr>
            <w:r w:rsidRPr="00696582">
              <w:rPr>
                <w:sz w:val="24"/>
              </w:rPr>
              <w:t>Количество</w:t>
            </w:r>
          </w:p>
        </w:tc>
        <w:tc>
          <w:tcPr>
            <w:tcW w:w="378" w:type="dxa"/>
            <w:vMerge/>
          </w:tcPr>
          <w:p w14:paraId="5D6A6DEE" w14:textId="77777777" w:rsidR="002F6CA9" w:rsidRPr="00696582" w:rsidRDefault="002F6CA9" w:rsidP="00AD37EC">
            <w:pPr>
              <w:pStyle w:val="aff1"/>
              <w:ind w:firstLine="0"/>
            </w:pPr>
          </w:p>
        </w:tc>
        <w:tc>
          <w:tcPr>
            <w:tcW w:w="2258" w:type="dxa"/>
            <w:vMerge/>
            <w:tcBorders>
              <w:bottom w:val="single" w:sz="4" w:space="0" w:color="auto"/>
            </w:tcBorders>
          </w:tcPr>
          <w:p w14:paraId="5708302E" w14:textId="77777777" w:rsidR="002F6CA9" w:rsidRPr="00696582" w:rsidRDefault="002F6CA9" w:rsidP="00AD37EC">
            <w:pPr>
              <w:pStyle w:val="aff1"/>
              <w:ind w:firstLine="0"/>
              <w:rPr>
                <w:sz w:val="24"/>
              </w:rPr>
            </w:pPr>
          </w:p>
        </w:tc>
      </w:tr>
      <w:tr w:rsidR="002F6CA9" w:rsidRPr="00696582" w14:paraId="403933C9" w14:textId="77777777" w:rsidTr="002F6CA9">
        <w:tc>
          <w:tcPr>
            <w:tcW w:w="1846" w:type="dxa"/>
            <w:vMerge w:val="restart"/>
            <w:tcBorders>
              <w:left w:val="nil"/>
              <w:bottom w:val="nil"/>
              <w:right w:val="nil"/>
            </w:tcBorders>
          </w:tcPr>
          <w:p w14:paraId="1398A3C8" w14:textId="77777777" w:rsidR="002F6CA9" w:rsidRPr="00696582" w:rsidRDefault="002F6CA9" w:rsidP="00AD37EC">
            <w:pPr>
              <w:pStyle w:val="aff1"/>
              <w:ind w:firstLine="0"/>
            </w:pPr>
          </w:p>
        </w:tc>
        <w:tc>
          <w:tcPr>
            <w:tcW w:w="275" w:type="dxa"/>
            <w:vMerge/>
            <w:tcBorders>
              <w:left w:val="nil"/>
            </w:tcBorders>
          </w:tcPr>
          <w:p w14:paraId="61CFE946" w14:textId="77777777" w:rsidR="002F6CA9" w:rsidRPr="00696582" w:rsidRDefault="002F6CA9" w:rsidP="00AD37EC">
            <w:pPr>
              <w:pStyle w:val="aff1"/>
              <w:ind w:firstLine="0"/>
            </w:pPr>
          </w:p>
        </w:tc>
        <w:tc>
          <w:tcPr>
            <w:tcW w:w="2226" w:type="dxa"/>
            <w:tcBorders>
              <w:top w:val="nil"/>
              <w:bottom w:val="single" w:sz="4" w:space="0" w:color="auto"/>
            </w:tcBorders>
          </w:tcPr>
          <w:p w14:paraId="0035166C" w14:textId="77777777" w:rsidR="002F6CA9" w:rsidRPr="00696582" w:rsidRDefault="002F6CA9" w:rsidP="00DE373E">
            <w:pPr>
              <w:rPr>
                <w:sz w:val="24"/>
              </w:rPr>
            </w:pPr>
            <w:r w:rsidRPr="00696582">
              <w:rPr>
                <w:sz w:val="24"/>
              </w:rPr>
              <w:t>Цикл</w:t>
            </w:r>
          </w:p>
        </w:tc>
        <w:tc>
          <w:tcPr>
            <w:tcW w:w="345" w:type="dxa"/>
            <w:vMerge/>
          </w:tcPr>
          <w:p w14:paraId="0FA9E79B" w14:textId="77777777" w:rsidR="002F6CA9" w:rsidRPr="00696582" w:rsidRDefault="002F6CA9" w:rsidP="00AD37EC">
            <w:pPr>
              <w:pStyle w:val="aff1"/>
              <w:ind w:firstLine="0"/>
            </w:pPr>
          </w:p>
        </w:tc>
        <w:tc>
          <w:tcPr>
            <w:tcW w:w="2310" w:type="dxa"/>
            <w:tcBorders>
              <w:top w:val="nil"/>
              <w:bottom w:val="nil"/>
            </w:tcBorders>
          </w:tcPr>
          <w:p w14:paraId="0426EBE6" w14:textId="77777777" w:rsidR="002F6CA9" w:rsidRPr="00696582" w:rsidRDefault="002F6CA9" w:rsidP="00AD37EC">
            <w:pPr>
              <w:pStyle w:val="aff1"/>
              <w:spacing w:before="100" w:beforeAutospacing="1"/>
              <w:ind w:firstLine="0"/>
              <w:rPr>
                <w:sz w:val="24"/>
              </w:rPr>
            </w:pPr>
            <w:r w:rsidRPr="00696582">
              <w:rPr>
                <w:sz w:val="24"/>
              </w:rPr>
              <w:t>Год издания</w:t>
            </w:r>
          </w:p>
        </w:tc>
        <w:tc>
          <w:tcPr>
            <w:tcW w:w="378" w:type="dxa"/>
            <w:vMerge/>
            <w:tcBorders>
              <w:right w:val="nil"/>
            </w:tcBorders>
          </w:tcPr>
          <w:p w14:paraId="64347614" w14:textId="77777777" w:rsidR="002F6CA9" w:rsidRPr="00696582" w:rsidRDefault="002F6CA9" w:rsidP="00AD37EC">
            <w:pPr>
              <w:pStyle w:val="aff1"/>
              <w:ind w:firstLine="0"/>
            </w:pPr>
          </w:p>
        </w:tc>
        <w:tc>
          <w:tcPr>
            <w:tcW w:w="2258" w:type="dxa"/>
            <w:vMerge w:val="restart"/>
            <w:tcBorders>
              <w:left w:val="nil"/>
              <w:bottom w:val="nil"/>
              <w:right w:val="nil"/>
            </w:tcBorders>
          </w:tcPr>
          <w:p w14:paraId="4BA2D103" w14:textId="77777777" w:rsidR="002F6CA9" w:rsidRPr="00696582" w:rsidRDefault="002F6CA9" w:rsidP="00AD37EC">
            <w:pPr>
              <w:pStyle w:val="aff1"/>
              <w:ind w:firstLine="0"/>
            </w:pPr>
          </w:p>
        </w:tc>
      </w:tr>
      <w:tr w:rsidR="002F6CA9" w:rsidRPr="00696582" w14:paraId="7992147A" w14:textId="77777777" w:rsidTr="002F6CA9">
        <w:trPr>
          <w:trHeight w:val="124"/>
        </w:trPr>
        <w:tc>
          <w:tcPr>
            <w:tcW w:w="1846" w:type="dxa"/>
            <w:vMerge/>
            <w:tcBorders>
              <w:left w:val="nil"/>
              <w:bottom w:val="nil"/>
              <w:right w:val="nil"/>
            </w:tcBorders>
          </w:tcPr>
          <w:p w14:paraId="6D847BBC" w14:textId="77777777" w:rsidR="002F6CA9" w:rsidRPr="00696582" w:rsidRDefault="002F6CA9" w:rsidP="00AD37EC">
            <w:pPr>
              <w:pStyle w:val="aff1"/>
              <w:ind w:firstLine="0"/>
            </w:pPr>
          </w:p>
        </w:tc>
        <w:tc>
          <w:tcPr>
            <w:tcW w:w="275" w:type="dxa"/>
            <w:vMerge/>
            <w:tcBorders>
              <w:left w:val="nil"/>
              <w:bottom w:val="nil"/>
              <w:right w:val="nil"/>
            </w:tcBorders>
          </w:tcPr>
          <w:p w14:paraId="0E8BD3B6" w14:textId="77777777" w:rsidR="002F6CA9" w:rsidRPr="00696582" w:rsidRDefault="002F6CA9" w:rsidP="00AD37EC">
            <w:pPr>
              <w:pStyle w:val="aff1"/>
              <w:ind w:firstLine="0"/>
            </w:pPr>
          </w:p>
        </w:tc>
        <w:tc>
          <w:tcPr>
            <w:tcW w:w="2226" w:type="dxa"/>
            <w:tcBorders>
              <w:left w:val="nil"/>
              <w:bottom w:val="nil"/>
              <w:right w:val="nil"/>
            </w:tcBorders>
          </w:tcPr>
          <w:p w14:paraId="25459CB3" w14:textId="77777777" w:rsidR="002F6CA9" w:rsidRPr="00696582" w:rsidRDefault="002F6CA9" w:rsidP="00AD37EC">
            <w:pPr>
              <w:rPr>
                <w:sz w:val="24"/>
              </w:rPr>
            </w:pPr>
          </w:p>
        </w:tc>
        <w:tc>
          <w:tcPr>
            <w:tcW w:w="345" w:type="dxa"/>
            <w:vMerge/>
            <w:tcBorders>
              <w:left w:val="nil"/>
              <w:bottom w:val="nil"/>
            </w:tcBorders>
          </w:tcPr>
          <w:p w14:paraId="7A993F9D" w14:textId="77777777" w:rsidR="002F6CA9" w:rsidRPr="00696582" w:rsidRDefault="002F6CA9" w:rsidP="00AD37EC">
            <w:pPr>
              <w:pStyle w:val="aff1"/>
              <w:ind w:firstLine="0"/>
            </w:pPr>
          </w:p>
        </w:tc>
        <w:tc>
          <w:tcPr>
            <w:tcW w:w="2310" w:type="dxa"/>
            <w:tcBorders>
              <w:top w:val="nil"/>
            </w:tcBorders>
          </w:tcPr>
          <w:p w14:paraId="642A59E7" w14:textId="77777777" w:rsidR="002F6CA9" w:rsidRPr="00696582" w:rsidRDefault="002F6CA9" w:rsidP="00AD37EC">
            <w:pPr>
              <w:pStyle w:val="aff1"/>
              <w:ind w:firstLine="0"/>
              <w:rPr>
                <w:sz w:val="24"/>
              </w:rPr>
            </w:pPr>
          </w:p>
        </w:tc>
        <w:tc>
          <w:tcPr>
            <w:tcW w:w="378" w:type="dxa"/>
            <w:vMerge/>
            <w:tcBorders>
              <w:bottom w:val="nil"/>
              <w:right w:val="nil"/>
            </w:tcBorders>
          </w:tcPr>
          <w:p w14:paraId="47C7D41A" w14:textId="77777777" w:rsidR="002F6CA9" w:rsidRPr="00696582" w:rsidRDefault="002F6CA9" w:rsidP="00AD37EC">
            <w:pPr>
              <w:pStyle w:val="aff1"/>
              <w:ind w:firstLine="0"/>
            </w:pPr>
          </w:p>
        </w:tc>
        <w:tc>
          <w:tcPr>
            <w:tcW w:w="2258" w:type="dxa"/>
            <w:vMerge/>
            <w:tcBorders>
              <w:left w:val="nil"/>
              <w:bottom w:val="nil"/>
              <w:right w:val="nil"/>
            </w:tcBorders>
          </w:tcPr>
          <w:p w14:paraId="5820B379" w14:textId="77777777" w:rsidR="002F6CA9" w:rsidRPr="00696582" w:rsidRDefault="002F6CA9" w:rsidP="00AD37EC">
            <w:pPr>
              <w:pStyle w:val="aff1"/>
              <w:ind w:firstLine="0"/>
            </w:pPr>
          </w:p>
        </w:tc>
      </w:tr>
    </w:tbl>
    <w:p w14:paraId="74287F42" w14:textId="77777777" w:rsidR="00DE373E" w:rsidRPr="00696582" w:rsidRDefault="00DE373E" w:rsidP="00DE373E">
      <w:pPr>
        <w:pStyle w:val="aff1"/>
      </w:pPr>
      <w:r w:rsidRPr="00696582">
        <w:t>Поэтому выделим «Издательство» в отдельную сущность.</w:t>
      </w:r>
    </w:p>
    <w:p w14:paraId="50A6F964" w14:textId="77777777" w:rsidR="00DE373E" w:rsidRPr="00696582" w:rsidRDefault="00DE373E" w:rsidP="009A535F">
      <w:pPr>
        <w:spacing w:after="200" w:line="276" w:lineRule="auto"/>
        <w:rPr>
          <w:color w:val="000000"/>
        </w:rPr>
      </w:pPr>
    </w:p>
    <w:p w14:paraId="30BA5941" w14:textId="77777777" w:rsidR="009A535F" w:rsidRPr="00696582" w:rsidRDefault="009A535F" w:rsidP="009A535F">
      <w:pPr>
        <w:spacing w:after="200" w:line="276" w:lineRule="auto"/>
        <w:rPr>
          <w:rFonts w:eastAsiaTheme="majorEastAsia" w:cstheme="majorBidi"/>
          <w:b/>
          <w:bCs/>
          <w:color w:val="000000"/>
          <w:szCs w:val="28"/>
        </w:rPr>
      </w:pPr>
      <w:r w:rsidRPr="00696582">
        <w:rPr>
          <w:color w:val="000000"/>
        </w:rPr>
        <w:br w:type="page"/>
      </w:r>
    </w:p>
    <w:p w14:paraId="77FEE9FA" w14:textId="77777777" w:rsidR="009A535F" w:rsidRPr="00696582" w:rsidRDefault="009A535F" w:rsidP="009A535F">
      <w:pPr>
        <w:pStyle w:val="aa"/>
        <w:rPr>
          <w:color w:val="000000"/>
          <w:lang w:val="ru-RU"/>
        </w:rPr>
      </w:pPr>
      <w:bookmarkStart w:id="9" w:name="_Toc88158842"/>
      <w:bookmarkStart w:id="10" w:name="_Toc116939223"/>
      <w:r w:rsidRPr="00696582">
        <w:rPr>
          <w:color w:val="000000"/>
          <w:lang w:val="ru-RU"/>
        </w:rPr>
        <w:lastRenderedPageBreak/>
        <w:t>3 Модель данных</w:t>
      </w:r>
      <w:bookmarkEnd w:id="9"/>
      <w:bookmarkEnd w:id="10"/>
    </w:p>
    <w:p w14:paraId="09631415" w14:textId="77777777" w:rsidR="009A535F" w:rsidRPr="00696582" w:rsidRDefault="009A535F" w:rsidP="009A535F">
      <w:pPr>
        <w:pStyle w:val="22"/>
      </w:pPr>
      <w:bookmarkStart w:id="11" w:name="_Toc88158843"/>
      <w:bookmarkStart w:id="12" w:name="_Toc116939224"/>
      <w:r w:rsidRPr="00696582">
        <w:t>3.1 Логическая модель</w:t>
      </w:r>
      <w:bookmarkEnd w:id="11"/>
      <w:bookmarkEnd w:id="12"/>
    </w:p>
    <w:p w14:paraId="390631A3" w14:textId="77777777" w:rsidR="009A535F" w:rsidRPr="00696582" w:rsidRDefault="009A535F" w:rsidP="009A535F">
      <w:pPr>
        <w:pStyle w:val="a7"/>
      </w:pPr>
      <w:r w:rsidRPr="00696582">
        <w:rPr>
          <w:b/>
          <w:bCs/>
        </w:rPr>
        <w:t xml:space="preserve">Логический уровень </w:t>
      </w:r>
      <w:proofErr w:type="gramStart"/>
      <w:r w:rsidRPr="00696582">
        <w:rPr>
          <w:b/>
          <w:bCs/>
        </w:rPr>
        <w:t xml:space="preserve">- </w:t>
      </w:r>
      <w:r w:rsidRPr="00696582">
        <w:t>это</w:t>
      </w:r>
      <w:proofErr w:type="gramEnd"/>
      <w:r w:rsidRPr="00696582">
        <w:t xml:space="preserve"> абстрактный взгляд на данные, на нем данные представляются так, как выглядят в реальном мире, и могут называться так, как они называются в реальном мире, например "Фамилия", "Адрес" или "Номер телефона". Объекты модели, представляемые на логическом уровне, называются сущностями и атрибутами. Логическая модель данных является универсальной и никак не связана с конкретной реализацией СУБД.</w:t>
      </w:r>
    </w:p>
    <w:p w14:paraId="3DAB030C" w14:textId="77777777" w:rsidR="009A535F" w:rsidRPr="00696582" w:rsidRDefault="00751250" w:rsidP="009A535F">
      <w:pPr>
        <w:pStyle w:val="a7"/>
        <w:jc w:val="center"/>
      </w:pPr>
      <w:r w:rsidRPr="00696582">
        <w:rPr>
          <w:noProof/>
        </w:rPr>
        <w:drawing>
          <wp:inline distT="0" distB="0" distL="0" distR="0" wp14:anchorId="117EE348" wp14:editId="4BE1EA11">
            <wp:extent cx="5591175" cy="3915914"/>
            <wp:effectExtent l="0" t="0" r="0" b="889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7560" cy="392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AC1D" w14:textId="77777777" w:rsidR="001F3708" w:rsidRPr="00696582" w:rsidRDefault="009A535F" w:rsidP="009A535F">
      <w:pPr>
        <w:pStyle w:val="a7"/>
        <w:jc w:val="center"/>
      </w:pPr>
      <w:r w:rsidRPr="00696582">
        <w:t>Рисунок 3.1 – Логическая модель данных</w:t>
      </w:r>
    </w:p>
    <w:p w14:paraId="02F7BCB1" w14:textId="77777777" w:rsidR="009A535F" w:rsidRPr="00696582" w:rsidRDefault="001F3708" w:rsidP="001F3708">
      <w:pPr>
        <w:spacing w:after="200" w:line="276" w:lineRule="auto"/>
        <w:jc w:val="left"/>
        <w:rPr>
          <w:color w:val="000000" w:themeColor="text1"/>
        </w:rPr>
      </w:pPr>
      <w:r w:rsidRPr="00696582">
        <w:br w:type="page"/>
      </w:r>
    </w:p>
    <w:p w14:paraId="750E71D8" w14:textId="77777777" w:rsidR="009A535F" w:rsidRPr="00696582" w:rsidRDefault="009A535F" w:rsidP="009A535F">
      <w:pPr>
        <w:pStyle w:val="22"/>
      </w:pPr>
      <w:bookmarkStart w:id="13" w:name="_Toc88158844"/>
      <w:bookmarkStart w:id="14" w:name="_Toc116939225"/>
      <w:r w:rsidRPr="00696582">
        <w:lastRenderedPageBreak/>
        <w:t>3.2 Физическая модель</w:t>
      </w:r>
      <w:bookmarkEnd w:id="13"/>
      <w:bookmarkEnd w:id="14"/>
    </w:p>
    <w:p w14:paraId="4632575E" w14:textId="77777777" w:rsidR="009A535F" w:rsidRPr="00696582" w:rsidRDefault="009A535F" w:rsidP="009A535F">
      <w:pPr>
        <w:pStyle w:val="a7"/>
      </w:pPr>
      <w:r w:rsidRPr="00696582">
        <w:rPr>
          <w:b/>
          <w:bCs/>
        </w:rPr>
        <w:t xml:space="preserve">Физическая модель </w:t>
      </w:r>
      <w:r w:rsidRPr="00696582">
        <w:t>данных, напротив, зависит от конкретной СУБД, фактически являясь отображением системного каталога. В физической модели содержится информация обо всех объектах БД. Поскольку стандартов на объекты БД не существует (например, нет стандарта на типы данных), физическая модель зависит от конкретной реализации СУБД. Следовательно, одной и той же логической модели могут соответствовать несколько разных физических моделей. Если в логической модели не имеет значения, какой конкретно тип данных имеет атрибут, то в физической модели важно описать всю информацию о конкретных физических объектах - таблицах, колонках, индексах, процедурах и т. д.</w:t>
      </w:r>
    </w:p>
    <w:p w14:paraId="144E9149" w14:textId="77777777" w:rsidR="009A535F" w:rsidRPr="00696582" w:rsidRDefault="00751250" w:rsidP="009A535F">
      <w:pPr>
        <w:pStyle w:val="a7"/>
      </w:pPr>
      <w:r w:rsidRPr="00696582">
        <w:rPr>
          <w:noProof/>
        </w:rPr>
        <w:drawing>
          <wp:inline distT="0" distB="0" distL="0" distR="0" wp14:anchorId="34DD6EC2" wp14:editId="2DEEE77D">
            <wp:extent cx="5553075" cy="3277234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0730" cy="328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52B8" w14:textId="77777777" w:rsidR="009A535F" w:rsidRPr="00696582" w:rsidRDefault="009A535F" w:rsidP="009A535F">
      <w:pPr>
        <w:pStyle w:val="a7"/>
        <w:jc w:val="center"/>
      </w:pPr>
      <w:r w:rsidRPr="00696582">
        <w:t>Рисунок 3.2 – Физическая модель данных</w:t>
      </w:r>
    </w:p>
    <w:p w14:paraId="16FA3556" w14:textId="77777777" w:rsidR="009A535F" w:rsidRPr="00696582" w:rsidRDefault="009A535F">
      <w:pPr>
        <w:spacing w:after="200" w:line="276" w:lineRule="auto"/>
        <w:jc w:val="left"/>
        <w:rPr>
          <w:rFonts w:eastAsiaTheme="majorEastAsia" w:cstheme="majorBidi"/>
          <w:b/>
          <w:bCs/>
          <w:color w:val="000000" w:themeColor="text1"/>
          <w:szCs w:val="28"/>
        </w:rPr>
      </w:pPr>
      <w:r w:rsidRPr="00696582">
        <w:br w:type="page"/>
      </w:r>
    </w:p>
    <w:p w14:paraId="17DCEB94" w14:textId="77777777" w:rsidR="00E17A9B" w:rsidRPr="00696582" w:rsidRDefault="00031D56" w:rsidP="00031D56">
      <w:pPr>
        <w:pStyle w:val="aa"/>
        <w:rPr>
          <w:lang w:val="ru-RU"/>
        </w:rPr>
      </w:pPr>
      <w:bookmarkStart w:id="15" w:name="_Toc116939226"/>
      <w:r w:rsidRPr="00696582">
        <w:rPr>
          <w:lang w:val="ru-RU"/>
        </w:rPr>
        <w:lastRenderedPageBreak/>
        <w:t>4 Разработка серверной части приложения</w:t>
      </w:r>
      <w:bookmarkEnd w:id="15"/>
    </w:p>
    <w:p w14:paraId="11463D3F" w14:textId="77777777" w:rsidR="00224C3C" w:rsidRPr="00696582" w:rsidRDefault="00224C3C" w:rsidP="00224C3C">
      <w:pPr>
        <w:pStyle w:val="22"/>
      </w:pPr>
      <w:bookmarkStart w:id="16" w:name="_Toc116939227"/>
      <w:r w:rsidRPr="00696582">
        <w:t>4.1 Таблицы</w:t>
      </w:r>
      <w:bookmarkEnd w:id="16"/>
    </w:p>
    <w:p w14:paraId="4EA8615E" w14:textId="0FE4852A" w:rsidR="00ED6F6D" w:rsidRPr="00696582" w:rsidRDefault="008A793D" w:rsidP="008A793D">
      <w:pPr>
        <w:pStyle w:val="afd"/>
      </w:pPr>
      <w:r w:rsidRPr="00696582">
        <w:t xml:space="preserve">Приложение, </w:t>
      </w:r>
      <w:r w:rsidR="0053560D" w:rsidRPr="00696582">
        <w:t xml:space="preserve">разрабатываемое </w:t>
      </w:r>
      <w:r w:rsidR="00DC080C" w:rsidRPr="00696582">
        <w:t>в рамках проекта</w:t>
      </w:r>
      <w:r w:rsidRPr="00696582">
        <w:t xml:space="preserve">, является клиент-серверным, которое работает с данными в созданной базе данных. Приложение реализовано с использованием </w:t>
      </w:r>
      <w:r w:rsidR="00ED6F6D" w:rsidRPr="00696582">
        <w:t>скрипт</w:t>
      </w:r>
      <w:r w:rsidRPr="00696582">
        <w:t>а,</w:t>
      </w:r>
      <w:r w:rsidR="00ED6F6D" w:rsidRPr="00696582">
        <w:t xml:space="preserve"> </w:t>
      </w:r>
      <w:r w:rsidRPr="00696582">
        <w:t xml:space="preserve">который </w:t>
      </w:r>
      <w:r w:rsidR="00ED6F6D" w:rsidRPr="00696582">
        <w:t xml:space="preserve">получен из </w:t>
      </w:r>
      <w:proofErr w:type="spellStart"/>
      <w:r w:rsidR="00ED6F6D" w:rsidRPr="00696582">
        <w:rPr>
          <w:lang w:val="en-US"/>
        </w:rPr>
        <w:t>DBdesigner</w:t>
      </w:r>
      <w:proofErr w:type="spellEnd"/>
      <w:r w:rsidRPr="00696582">
        <w:t xml:space="preserve"> и доработан в последствии </w:t>
      </w:r>
      <w:r w:rsidR="00ED6F6D" w:rsidRPr="00696582">
        <w:t xml:space="preserve">под синтаксис </w:t>
      </w:r>
      <w:proofErr w:type="spellStart"/>
      <w:r w:rsidR="00ED6F6D" w:rsidRPr="00696582">
        <w:rPr>
          <w:lang w:val="en-US"/>
        </w:rPr>
        <w:t>MsSQL</w:t>
      </w:r>
      <w:proofErr w:type="spellEnd"/>
      <w:r w:rsidRPr="00696582">
        <w:t>.</w:t>
      </w:r>
    </w:p>
    <w:p w14:paraId="2CAC37EE" w14:textId="77777777" w:rsidR="00E06168" w:rsidRPr="00696582" w:rsidRDefault="008A793D" w:rsidP="00E06168">
      <w:pPr>
        <w:pStyle w:val="a7"/>
      </w:pPr>
      <w:r w:rsidRPr="00696582">
        <w:t>Например, для создания таблицы «</w:t>
      </w:r>
      <w:r w:rsidR="00751250" w:rsidRPr="00696582">
        <w:rPr>
          <w:lang w:val="en-US"/>
        </w:rPr>
        <w:t>Users</w:t>
      </w:r>
      <w:r w:rsidRPr="00696582">
        <w:t xml:space="preserve">» </w:t>
      </w:r>
      <w:r w:rsidR="001F0476" w:rsidRPr="00696582">
        <w:t>скрипт</w:t>
      </w:r>
      <w:r w:rsidRPr="00696582">
        <w:t xml:space="preserve"> будет выглядеть так:</w:t>
      </w:r>
    </w:p>
    <w:p w14:paraId="65EA64B3" w14:textId="77777777" w:rsidR="00DC080C" w:rsidRPr="00696582" w:rsidRDefault="00DC080C" w:rsidP="001F0476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14:paraId="6C260C8E" w14:textId="77777777" w:rsidR="006E3720" w:rsidRPr="00696582" w:rsidRDefault="006E3720" w:rsidP="006E3720">
      <w:pPr>
        <w:pStyle w:val="a7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6582">
        <w:rPr>
          <w:rFonts w:ascii="Consolas" w:eastAsiaTheme="minorHAnsi" w:hAnsi="Consolas" w:cs="Consolas"/>
          <w:sz w:val="19"/>
          <w:szCs w:val="19"/>
          <w:lang w:val="en-US" w:eastAsia="en-US"/>
        </w:rPr>
        <w:t>CREATE TABLE [</w:t>
      </w:r>
      <w:proofErr w:type="spellStart"/>
      <w:r w:rsidRPr="00696582">
        <w:rPr>
          <w:rFonts w:ascii="Consolas" w:eastAsiaTheme="minorHAnsi" w:hAnsi="Consolas" w:cs="Consolas"/>
          <w:sz w:val="19"/>
          <w:szCs w:val="19"/>
          <w:lang w:val="en-US" w:eastAsia="en-US"/>
        </w:rPr>
        <w:t>dbo</w:t>
      </w:r>
      <w:proofErr w:type="spellEnd"/>
      <w:proofErr w:type="gramStart"/>
      <w:r w:rsidRPr="00696582">
        <w:rPr>
          <w:rFonts w:ascii="Consolas" w:eastAsiaTheme="minorHAnsi" w:hAnsi="Consolas" w:cs="Consolas"/>
          <w:sz w:val="19"/>
          <w:szCs w:val="19"/>
          <w:lang w:val="en-US" w:eastAsia="en-US"/>
        </w:rPr>
        <w:t>].[</w:t>
      </w:r>
      <w:proofErr w:type="gramEnd"/>
      <w:r w:rsidRPr="00696582">
        <w:rPr>
          <w:rFonts w:ascii="Consolas" w:eastAsiaTheme="minorHAnsi" w:hAnsi="Consolas" w:cs="Consolas"/>
          <w:sz w:val="19"/>
          <w:szCs w:val="19"/>
          <w:lang w:val="en-US" w:eastAsia="en-US"/>
        </w:rPr>
        <w:t>Users] (</w:t>
      </w:r>
    </w:p>
    <w:p w14:paraId="0ABC8226" w14:textId="77777777" w:rsidR="006E3720" w:rsidRPr="00696582" w:rsidRDefault="006E3720" w:rsidP="006E3720">
      <w:pPr>
        <w:pStyle w:val="a7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6582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[</w:t>
      </w:r>
      <w:proofErr w:type="gramStart"/>
      <w:r w:rsidRPr="0069658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Id]   </w:t>
      </w:r>
      <w:proofErr w:type="gramEnd"/>
      <w:r w:rsidRPr="0069658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</w:t>
      </w:r>
      <w:r w:rsidRPr="00696582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INT       </w:t>
      </w:r>
      <w:r w:rsidRPr="00696582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IDENTITY (1, 1) NOT NULL,</w:t>
      </w:r>
    </w:p>
    <w:p w14:paraId="7CD9A845" w14:textId="77777777" w:rsidR="006E3720" w:rsidRPr="00696582" w:rsidRDefault="006E3720" w:rsidP="006E3720">
      <w:pPr>
        <w:pStyle w:val="a7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6582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[Password]</w:t>
      </w:r>
      <w:r w:rsidRPr="00696582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NVARCHAR (50) NOT NULL,</w:t>
      </w:r>
    </w:p>
    <w:p w14:paraId="45194F4F" w14:textId="77777777" w:rsidR="006E3720" w:rsidRPr="00696582" w:rsidRDefault="006E3720" w:rsidP="006E3720">
      <w:pPr>
        <w:pStyle w:val="a7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6582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[</w:t>
      </w:r>
      <w:proofErr w:type="gramStart"/>
      <w:r w:rsidRPr="0069658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Role]   </w:t>
      </w:r>
      <w:proofErr w:type="gramEnd"/>
      <w:r w:rsidRPr="0069658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696582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NCHAR (1) </w:t>
      </w:r>
      <w:r w:rsidRPr="00696582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NOT NULL,</w:t>
      </w:r>
    </w:p>
    <w:p w14:paraId="7704676E" w14:textId="77777777" w:rsidR="006E3720" w:rsidRPr="00696582" w:rsidRDefault="006E3720" w:rsidP="006E3720">
      <w:pPr>
        <w:pStyle w:val="a7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6582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[</w:t>
      </w:r>
      <w:proofErr w:type="spellStart"/>
      <w:r w:rsidRPr="00696582">
        <w:rPr>
          <w:rFonts w:ascii="Consolas" w:eastAsiaTheme="minorHAnsi" w:hAnsi="Consolas" w:cs="Consolas"/>
          <w:sz w:val="19"/>
          <w:szCs w:val="19"/>
          <w:lang w:val="en-US" w:eastAsia="en-US"/>
        </w:rPr>
        <w:t>FullName</w:t>
      </w:r>
      <w:proofErr w:type="spellEnd"/>
      <w:r w:rsidRPr="00696582">
        <w:rPr>
          <w:rFonts w:ascii="Consolas" w:eastAsiaTheme="minorHAnsi" w:hAnsi="Consolas" w:cs="Consolas"/>
          <w:sz w:val="19"/>
          <w:szCs w:val="19"/>
          <w:lang w:val="en-US" w:eastAsia="en-US"/>
        </w:rPr>
        <w:t>]</w:t>
      </w:r>
      <w:r w:rsidRPr="00696582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NVARCHAR (50) NOT NULL,</w:t>
      </w:r>
    </w:p>
    <w:p w14:paraId="7F00F014" w14:textId="77777777" w:rsidR="006E3720" w:rsidRPr="00696582" w:rsidRDefault="006E3720" w:rsidP="006E3720">
      <w:pPr>
        <w:pStyle w:val="a7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6582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[</w:t>
      </w:r>
      <w:proofErr w:type="spellStart"/>
      <w:r w:rsidRPr="00696582">
        <w:rPr>
          <w:rFonts w:ascii="Consolas" w:eastAsiaTheme="minorHAnsi" w:hAnsi="Consolas" w:cs="Consolas"/>
          <w:sz w:val="19"/>
          <w:szCs w:val="19"/>
          <w:lang w:val="en-US" w:eastAsia="en-US"/>
        </w:rPr>
        <w:t>PhoneNumber</w:t>
      </w:r>
      <w:proofErr w:type="spellEnd"/>
      <w:r w:rsidRPr="00696582">
        <w:rPr>
          <w:rFonts w:ascii="Consolas" w:eastAsiaTheme="minorHAnsi" w:hAnsi="Consolas" w:cs="Consolas"/>
          <w:sz w:val="19"/>
          <w:szCs w:val="19"/>
          <w:lang w:val="en-US" w:eastAsia="en-US"/>
        </w:rPr>
        <w:t>] NVARCHAR (50) NOT NULL,</w:t>
      </w:r>
    </w:p>
    <w:p w14:paraId="620718B0" w14:textId="77777777" w:rsidR="006E3720" w:rsidRPr="00696582" w:rsidRDefault="006E3720" w:rsidP="006E3720">
      <w:pPr>
        <w:pStyle w:val="a7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6582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PRIMARY KEY CLUSTERED ([Id] ASC),</w:t>
      </w:r>
    </w:p>
    <w:p w14:paraId="454B07A8" w14:textId="77777777" w:rsidR="006E3720" w:rsidRPr="00696582" w:rsidRDefault="006E3720" w:rsidP="006E3720">
      <w:pPr>
        <w:pStyle w:val="a7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696582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CONSTRAINT [</w:t>
      </w:r>
      <w:proofErr w:type="spellStart"/>
      <w:r w:rsidRPr="00696582">
        <w:rPr>
          <w:rFonts w:ascii="Consolas" w:eastAsiaTheme="minorHAnsi" w:hAnsi="Consolas" w:cs="Consolas"/>
          <w:sz w:val="19"/>
          <w:szCs w:val="19"/>
          <w:lang w:val="en-US" w:eastAsia="en-US"/>
        </w:rPr>
        <w:t>PK_Users</w:t>
      </w:r>
      <w:proofErr w:type="spellEnd"/>
      <w:r w:rsidRPr="00696582">
        <w:rPr>
          <w:rFonts w:ascii="Consolas" w:eastAsiaTheme="minorHAnsi" w:hAnsi="Consolas" w:cs="Consolas"/>
          <w:sz w:val="19"/>
          <w:szCs w:val="19"/>
          <w:lang w:val="en-US" w:eastAsia="en-US"/>
        </w:rPr>
        <w:t>] UNIQUE NONCLUSTERED ([</w:t>
      </w:r>
      <w:proofErr w:type="spellStart"/>
      <w:r w:rsidRPr="00696582">
        <w:rPr>
          <w:rFonts w:ascii="Consolas" w:eastAsiaTheme="minorHAnsi" w:hAnsi="Consolas" w:cs="Consolas"/>
          <w:sz w:val="19"/>
          <w:szCs w:val="19"/>
          <w:lang w:val="en-US" w:eastAsia="en-US"/>
        </w:rPr>
        <w:t>PhoneNumber</w:t>
      </w:r>
      <w:proofErr w:type="spellEnd"/>
      <w:r w:rsidRPr="00696582">
        <w:rPr>
          <w:rFonts w:ascii="Consolas" w:eastAsiaTheme="minorHAnsi" w:hAnsi="Consolas" w:cs="Consolas"/>
          <w:sz w:val="19"/>
          <w:szCs w:val="19"/>
          <w:lang w:val="en-US" w:eastAsia="en-US"/>
        </w:rPr>
        <w:t>] ASC, [</w:t>
      </w:r>
      <w:proofErr w:type="spellStart"/>
      <w:r w:rsidRPr="00696582">
        <w:rPr>
          <w:rFonts w:ascii="Consolas" w:eastAsiaTheme="minorHAnsi" w:hAnsi="Consolas" w:cs="Consolas"/>
          <w:sz w:val="19"/>
          <w:szCs w:val="19"/>
          <w:lang w:val="en-US" w:eastAsia="en-US"/>
        </w:rPr>
        <w:t>FullName</w:t>
      </w:r>
      <w:proofErr w:type="spellEnd"/>
      <w:r w:rsidRPr="00696582">
        <w:rPr>
          <w:rFonts w:ascii="Consolas" w:eastAsiaTheme="minorHAnsi" w:hAnsi="Consolas" w:cs="Consolas"/>
          <w:sz w:val="19"/>
          <w:szCs w:val="19"/>
          <w:lang w:val="en-US" w:eastAsia="en-US"/>
        </w:rPr>
        <w:t>] ASC)</w:t>
      </w:r>
    </w:p>
    <w:p w14:paraId="6A718B33" w14:textId="77777777" w:rsidR="006E3720" w:rsidRPr="00696582" w:rsidRDefault="006E3720" w:rsidP="006E3720">
      <w:pPr>
        <w:pStyle w:val="a7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696582">
        <w:rPr>
          <w:rFonts w:ascii="Consolas" w:eastAsiaTheme="minorHAnsi" w:hAnsi="Consolas" w:cs="Consolas"/>
          <w:sz w:val="19"/>
          <w:szCs w:val="19"/>
          <w:lang w:eastAsia="en-US"/>
        </w:rPr>
        <w:t>);</w:t>
      </w:r>
    </w:p>
    <w:p w14:paraId="20F61532" w14:textId="77777777" w:rsidR="006E3720" w:rsidRPr="00696582" w:rsidRDefault="006E3720" w:rsidP="006E3720">
      <w:pPr>
        <w:pStyle w:val="a7"/>
        <w:rPr>
          <w:rFonts w:ascii="Consolas" w:eastAsiaTheme="minorHAnsi" w:hAnsi="Consolas" w:cs="Consolas"/>
          <w:sz w:val="19"/>
          <w:szCs w:val="19"/>
          <w:lang w:eastAsia="en-US"/>
        </w:rPr>
      </w:pPr>
    </w:p>
    <w:p w14:paraId="1B97E7B2" w14:textId="77777777" w:rsidR="001F0476" w:rsidRPr="00696582" w:rsidRDefault="00224C3C" w:rsidP="006E3720">
      <w:pPr>
        <w:pStyle w:val="a7"/>
      </w:pPr>
      <w:r w:rsidRPr="00696582">
        <w:t>Аналогично строятся все остальные таблицы. Названия и описание таблиц приведено в табл.</w:t>
      </w:r>
      <w:r w:rsidR="002F6CA9" w:rsidRPr="00696582">
        <w:t xml:space="preserve"> 4.</w:t>
      </w:r>
      <w:r w:rsidRPr="00696582">
        <w:t>1.</w:t>
      </w:r>
    </w:p>
    <w:p w14:paraId="2DA06AE9" w14:textId="77777777" w:rsidR="00224C3C" w:rsidRPr="00696582" w:rsidRDefault="00224C3C" w:rsidP="001F0476">
      <w:pPr>
        <w:pStyle w:val="a7"/>
      </w:pPr>
      <w:r w:rsidRPr="00696582">
        <w:t xml:space="preserve">Таблица </w:t>
      </w:r>
      <w:r w:rsidR="002F6CA9" w:rsidRPr="00696582">
        <w:t>4.</w:t>
      </w:r>
      <w:r w:rsidRPr="00696582">
        <w:t>1 – Описание таблиц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4"/>
        <w:gridCol w:w="4359"/>
        <w:gridCol w:w="4785"/>
      </w:tblGrid>
      <w:tr w:rsidR="008452A6" w:rsidRPr="00696582" w14:paraId="2F54B76A" w14:textId="77777777" w:rsidTr="008452A6">
        <w:tc>
          <w:tcPr>
            <w:tcW w:w="462" w:type="dxa"/>
          </w:tcPr>
          <w:p w14:paraId="7E323EEA" w14:textId="77777777" w:rsidR="008452A6" w:rsidRPr="00696582" w:rsidRDefault="008452A6" w:rsidP="001F0476">
            <w:pPr>
              <w:pStyle w:val="a7"/>
              <w:ind w:firstLine="0"/>
            </w:pPr>
            <w:r w:rsidRPr="00696582">
              <w:t>№</w:t>
            </w:r>
          </w:p>
        </w:tc>
        <w:tc>
          <w:tcPr>
            <w:tcW w:w="4465" w:type="dxa"/>
          </w:tcPr>
          <w:p w14:paraId="68A481C7" w14:textId="77777777" w:rsidR="008452A6" w:rsidRPr="00696582" w:rsidRDefault="008452A6" w:rsidP="001F0476">
            <w:pPr>
              <w:pStyle w:val="a7"/>
              <w:ind w:firstLine="0"/>
            </w:pPr>
            <w:r w:rsidRPr="00696582">
              <w:t>Название таблицы</w:t>
            </w:r>
          </w:p>
        </w:tc>
        <w:tc>
          <w:tcPr>
            <w:tcW w:w="4927" w:type="dxa"/>
          </w:tcPr>
          <w:p w14:paraId="0A13A95B" w14:textId="77777777" w:rsidR="008452A6" w:rsidRPr="00696582" w:rsidRDefault="008452A6" w:rsidP="001F0476">
            <w:pPr>
              <w:pStyle w:val="a7"/>
              <w:ind w:firstLine="0"/>
            </w:pPr>
            <w:r w:rsidRPr="00696582">
              <w:t>Описание</w:t>
            </w:r>
          </w:p>
        </w:tc>
      </w:tr>
      <w:tr w:rsidR="008452A6" w:rsidRPr="00696582" w14:paraId="7D074352" w14:textId="77777777" w:rsidTr="008452A6">
        <w:tc>
          <w:tcPr>
            <w:tcW w:w="462" w:type="dxa"/>
          </w:tcPr>
          <w:p w14:paraId="600D2F8D" w14:textId="77777777" w:rsidR="008452A6" w:rsidRPr="00696582" w:rsidRDefault="008452A6" w:rsidP="001F0476">
            <w:pPr>
              <w:pStyle w:val="a7"/>
              <w:ind w:firstLine="0"/>
            </w:pPr>
            <w:r w:rsidRPr="00696582">
              <w:t>1</w:t>
            </w:r>
          </w:p>
        </w:tc>
        <w:tc>
          <w:tcPr>
            <w:tcW w:w="4465" w:type="dxa"/>
          </w:tcPr>
          <w:p w14:paraId="74E63073" w14:textId="77777777" w:rsidR="008452A6" w:rsidRPr="00696582" w:rsidRDefault="00A56D9E" w:rsidP="001F0476">
            <w:pPr>
              <w:pStyle w:val="a7"/>
              <w:ind w:firstLine="0"/>
              <w:rPr>
                <w:lang w:val="en-US"/>
              </w:rPr>
            </w:pPr>
            <w:proofErr w:type="spellStart"/>
            <w:r w:rsidRPr="00696582">
              <w:rPr>
                <w:lang w:val="en-US"/>
              </w:rPr>
              <w:t>BookDiscipline</w:t>
            </w:r>
            <w:proofErr w:type="spellEnd"/>
          </w:p>
        </w:tc>
        <w:tc>
          <w:tcPr>
            <w:tcW w:w="4927" w:type="dxa"/>
          </w:tcPr>
          <w:p w14:paraId="3DDDB220" w14:textId="77777777" w:rsidR="008452A6" w:rsidRPr="00696582" w:rsidRDefault="00A56D9E" w:rsidP="001F0476">
            <w:pPr>
              <w:pStyle w:val="a7"/>
              <w:ind w:firstLine="0"/>
            </w:pPr>
            <w:r w:rsidRPr="00696582">
              <w:t>Хранит данные о дисциплинах, которые содержатся в определённой книге.</w:t>
            </w:r>
          </w:p>
        </w:tc>
      </w:tr>
      <w:tr w:rsidR="008452A6" w:rsidRPr="00696582" w14:paraId="44DCC613" w14:textId="77777777" w:rsidTr="008452A6">
        <w:tc>
          <w:tcPr>
            <w:tcW w:w="462" w:type="dxa"/>
          </w:tcPr>
          <w:p w14:paraId="1AAEAEDB" w14:textId="77777777" w:rsidR="008452A6" w:rsidRPr="00696582" w:rsidRDefault="008452A6" w:rsidP="001F0476">
            <w:pPr>
              <w:pStyle w:val="a7"/>
              <w:ind w:firstLine="0"/>
            </w:pPr>
            <w:r w:rsidRPr="00696582">
              <w:t>2</w:t>
            </w:r>
          </w:p>
        </w:tc>
        <w:tc>
          <w:tcPr>
            <w:tcW w:w="4465" w:type="dxa"/>
          </w:tcPr>
          <w:p w14:paraId="3A76CA05" w14:textId="77777777" w:rsidR="008452A6" w:rsidRPr="00696582" w:rsidRDefault="00A56D9E" w:rsidP="001F0476">
            <w:pPr>
              <w:pStyle w:val="a7"/>
              <w:ind w:firstLine="0"/>
              <w:rPr>
                <w:lang w:val="en-US"/>
              </w:rPr>
            </w:pPr>
            <w:r w:rsidRPr="00696582">
              <w:rPr>
                <w:lang w:val="en-US"/>
              </w:rPr>
              <w:t>Books</w:t>
            </w:r>
          </w:p>
        </w:tc>
        <w:tc>
          <w:tcPr>
            <w:tcW w:w="4927" w:type="dxa"/>
          </w:tcPr>
          <w:p w14:paraId="7A310013" w14:textId="77777777" w:rsidR="008452A6" w:rsidRPr="00696582" w:rsidRDefault="00C07D18" w:rsidP="00C07D18">
            <w:pPr>
              <w:pStyle w:val="a7"/>
              <w:ind w:firstLine="0"/>
            </w:pPr>
            <w:r w:rsidRPr="00696582">
              <w:t xml:space="preserve">Хранит данные о </w:t>
            </w:r>
            <w:r w:rsidR="008D6BA6" w:rsidRPr="00696582">
              <w:t>книгах</w:t>
            </w:r>
            <w:r w:rsidRPr="00696582">
              <w:t>.</w:t>
            </w:r>
          </w:p>
        </w:tc>
      </w:tr>
      <w:tr w:rsidR="008452A6" w:rsidRPr="00696582" w14:paraId="5C920B38" w14:textId="77777777" w:rsidTr="008452A6">
        <w:tc>
          <w:tcPr>
            <w:tcW w:w="462" w:type="dxa"/>
          </w:tcPr>
          <w:p w14:paraId="64A79367" w14:textId="77777777" w:rsidR="008452A6" w:rsidRPr="00696582" w:rsidRDefault="008452A6" w:rsidP="001F0476">
            <w:pPr>
              <w:pStyle w:val="a7"/>
              <w:ind w:firstLine="0"/>
            </w:pPr>
            <w:r w:rsidRPr="00696582">
              <w:t>3</w:t>
            </w:r>
          </w:p>
        </w:tc>
        <w:tc>
          <w:tcPr>
            <w:tcW w:w="4465" w:type="dxa"/>
          </w:tcPr>
          <w:p w14:paraId="0BCEC1B8" w14:textId="77777777" w:rsidR="008452A6" w:rsidRPr="00696582" w:rsidRDefault="00A56D9E" w:rsidP="001F0476">
            <w:pPr>
              <w:pStyle w:val="a7"/>
              <w:ind w:firstLine="0"/>
              <w:rPr>
                <w:lang w:val="en-US"/>
              </w:rPr>
            </w:pPr>
            <w:proofErr w:type="spellStart"/>
            <w:r w:rsidRPr="00696582">
              <w:rPr>
                <w:lang w:val="en-US"/>
              </w:rPr>
              <w:t>DisciplineCycles</w:t>
            </w:r>
            <w:proofErr w:type="spellEnd"/>
          </w:p>
        </w:tc>
        <w:tc>
          <w:tcPr>
            <w:tcW w:w="4927" w:type="dxa"/>
          </w:tcPr>
          <w:p w14:paraId="15EA6785" w14:textId="77777777" w:rsidR="008452A6" w:rsidRPr="00696582" w:rsidRDefault="00C07D18" w:rsidP="00A56D9E">
            <w:pPr>
              <w:pStyle w:val="a7"/>
              <w:ind w:firstLine="0"/>
            </w:pPr>
            <w:r w:rsidRPr="00696582">
              <w:t xml:space="preserve">Хранит данные </w:t>
            </w:r>
            <w:r w:rsidR="00F34E5A" w:rsidRPr="00696582">
              <w:t xml:space="preserve">о </w:t>
            </w:r>
            <w:r w:rsidR="00A56D9E" w:rsidRPr="00696582">
              <w:t>существующих циклах дисциплин</w:t>
            </w:r>
            <w:r w:rsidRPr="00696582">
              <w:t>.</w:t>
            </w:r>
          </w:p>
        </w:tc>
      </w:tr>
      <w:tr w:rsidR="008452A6" w:rsidRPr="00696582" w14:paraId="7264C2AD" w14:textId="77777777" w:rsidTr="008452A6">
        <w:tc>
          <w:tcPr>
            <w:tcW w:w="462" w:type="dxa"/>
          </w:tcPr>
          <w:p w14:paraId="69C53C22" w14:textId="77777777" w:rsidR="008452A6" w:rsidRPr="00696582" w:rsidRDefault="008452A6" w:rsidP="001F0476">
            <w:pPr>
              <w:pStyle w:val="a7"/>
              <w:ind w:firstLine="0"/>
            </w:pPr>
            <w:r w:rsidRPr="00696582">
              <w:t>4</w:t>
            </w:r>
          </w:p>
        </w:tc>
        <w:tc>
          <w:tcPr>
            <w:tcW w:w="4465" w:type="dxa"/>
          </w:tcPr>
          <w:p w14:paraId="4EA0C78E" w14:textId="77777777" w:rsidR="008452A6" w:rsidRPr="00696582" w:rsidRDefault="00A56D9E" w:rsidP="001F0476">
            <w:pPr>
              <w:pStyle w:val="a7"/>
              <w:ind w:firstLine="0"/>
              <w:rPr>
                <w:lang w:val="en-US"/>
              </w:rPr>
            </w:pPr>
            <w:r w:rsidRPr="00696582">
              <w:rPr>
                <w:lang w:val="en-US"/>
              </w:rPr>
              <w:t>Disciplines</w:t>
            </w:r>
          </w:p>
        </w:tc>
        <w:tc>
          <w:tcPr>
            <w:tcW w:w="4927" w:type="dxa"/>
          </w:tcPr>
          <w:p w14:paraId="09147F50" w14:textId="77777777" w:rsidR="008452A6" w:rsidRPr="00696582" w:rsidRDefault="008C73F9" w:rsidP="00F34E5A">
            <w:pPr>
              <w:pStyle w:val="a7"/>
              <w:ind w:firstLine="0"/>
            </w:pPr>
            <w:r w:rsidRPr="00696582">
              <w:t>Хранит данные о существующих дисциплинах.</w:t>
            </w:r>
          </w:p>
        </w:tc>
      </w:tr>
      <w:tr w:rsidR="00B91DCF" w:rsidRPr="00696582" w14:paraId="56EAA83A" w14:textId="77777777" w:rsidTr="008452A6">
        <w:tc>
          <w:tcPr>
            <w:tcW w:w="462" w:type="dxa"/>
          </w:tcPr>
          <w:p w14:paraId="1E8D63E8" w14:textId="77777777" w:rsidR="00B91DCF" w:rsidRPr="00696582" w:rsidRDefault="00B91DCF" w:rsidP="001F0476">
            <w:pPr>
              <w:pStyle w:val="a7"/>
              <w:ind w:firstLine="0"/>
              <w:rPr>
                <w:lang w:val="en-US"/>
              </w:rPr>
            </w:pPr>
            <w:r w:rsidRPr="00696582">
              <w:rPr>
                <w:lang w:val="en-US"/>
              </w:rPr>
              <w:t>5</w:t>
            </w:r>
          </w:p>
        </w:tc>
        <w:tc>
          <w:tcPr>
            <w:tcW w:w="4465" w:type="dxa"/>
          </w:tcPr>
          <w:p w14:paraId="313E74E7" w14:textId="77777777" w:rsidR="00B91DCF" w:rsidRPr="00696582" w:rsidRDefault="00A56D9E" w:rsidP="001F0476">
            <w:pPr>
              <w:pStyle w:val="a7"/>
              <w:ind w:firstLine="0"/>
              <w:rPr>
                <w:lang w:val="en-US"/>
              </w:rPr>
            </w:pPr>
            <w:proofErr w:type="spellStart"/>
            <w:r w:rsidRPr="00696582">
              <w:rPr>
                <w:lang w:val="en-US"/>
              </w:rPr>
              <w:t>DisciplineSpecialty</w:t>
            </w:r>
            <w:proofErr w:type="spellEnd"/>
          </w:p>
        </w:tc>
        <w:tc>
          <w:tcPr>
            <w:tcW w:w="4927" w:type="dxa"/>
          </w:tcPr>
          <w:p w14:paraId="44178F8B" w14:textId="77777777" w:rsidR="00B91DCF" w:rsidRPr="00696582" w:rsidRDefault="008C73F9" w:rsidP="00F34E5A">
            <w:pPr>
              <w:pStyle w:val="a7"/>
              <w:ind w:firstLine="0"/>
            </w:pPr>
            <w:r w:rsidRPr="00696582">
              <w:t>Хранит данные о дисциплинах, которые преподаются на определённой специальности.</w:t>
            </w:r>
          </w:p>
        </w:tc>
      </w:tr>
      <w:tr w:rsidR="00B91DCF" w:rsidRPr="00696582" w14:paraId="44591CEF" w14:textId="77777777" w:rsidTr="008452A6">
        <w:tc>
          <w:tcPr>
            <w:tcW w:w="462" w:type="dxa"/>
          </w:tcPr>
          <w:p w14:paraId="0344A605" w14:textId="77777777" w:rsidR="00B91DCF" w:rsidRPr="00696582" w:rsidRDefault="00B91DCF" w:rsidP="001F0476">
            <w:pPr>
              <w:pStyle w:val="a7"/>
              <w:ind w:firstLine="0"/>
              <w:rPr>
                <w:lang w:val="en-US"/>
              </w:rPr>
            </w:pPr>
            <w:r w:rsidRPr="00696582">
              <w:rPr>
                <w:lang w:val="en-US"/>
              </w:rPr>
              <w:t>6</w:t>
            </w:r>
          </w:p>
        </w:tc>
        <w:tc>
          <w:tcPr>
            <w:tcW w:w="4465" w:type="dxa"/>
          </w:tcPr>
          <w:p w14:paraId="7BA1C556" w14:textId="77777777" w:rsidR="00B91DCF" w:rsidRPr="00696582" w:rsidRDefault="00A56D9E" w:rsidP="001F0476">
            <w:pPr>
              <w:pStyle w:val="a7"/>
              <w:ind w:firstLine="0"/>
              <w:rPr>
                <w:lang w:val="en-US"/>
              </w:rPr>
            </w:pPr>
            <w:r w:rsidRPr="00696582">
              <w:rPr>
                <w:lang w:val="en-US"/>
              </w:rPr>
              <w:t>Issuances</w:t>
            </w:r>
          </w:p>
        </w:tc>
        <w:tc>
          <w:tcPr>
            <w:tcW w:w="4927" w:type="dxa"/>
          </w:tcPr>
          <w:p w14:paraId="081C64F1" w14:textId="77777777" w:rsidR="008C73F9" w:rsidRPr="00696582" w:rsidRDefault="008C73F9" w:rsidP="001F0476">
            <w:pPr>
              <w:pStyle w:val="a7"/>
              <w:ind w:firstLine="0"/>
            </w:pPr>
            <w:r w:rsidRPr="00696582">
              <w:t>Хранит данные о выдачах (книгах, выданных пользователям, времени выдачи и сдачи).</w:t>
            </w:r>
          </w:p>
        </w:tc>
      </w:tr>
      <w:tr w:rsidR="00A56D9E" w:rsidRPr="00696582" w14:paraId="4B867E90" w14:textId="77777777" w:rsidTr="008452A6">
        <w:tc>
          <w:tcPr>
            <w:tcW w:w="462" w:type="dxa"/>
          </w:tcPr>
          <w:p w14:paraId="29B7DD2F" w14:textId="77777777" w:rsidR="00A56D9E" w:rsidRPr="00696582" w:rsidRDefault="00A56D9E" w:rsidP="001F0476">
            <w:pPr>
              <w:pStyle w:val="a7"/>
              <w:ind w:firstLine="0"/>
            </w:pPr>
            <w:r w:rsidRPr="00696582">
              <w:t>7</w:t>
            </w:r>
          </w:p>
        </w:tc>
        <w:tc>
          <w:tcPr>
            <w:tcW w:w="4465" w:type="dxa"/>
          </w:tcPr>
          <w:p w14:paraId="0DAD1E2F" w14:textId="77777777" w:rsidR="00A56D9E" w:rsidRPr="00696582" w:rsidRDefault="00A56D9E" w:rsidP="001F0476">
            <w:pPr>
              <w:pStyle w:val="a7"/>
              <w:ind w:firstLine="0"/>
              <w:rPr>
                <w:lang w:val="en-US"/>
              </w:rPr>
            </w:pPr>
            <w:r w:rsidRPr="00696582">
              <w:rPr>
                <w:lang w:val="en-US"/>
              </w:rPr>
              <w:t>Publishers</w:t>
            </w:r>
          </w:p>
        </w:tc>
        <w:tc>
          <w:tcPr>
            <w:tcW w:w="4927" w:type="dxa"/>
          </w:tcPr>
          <w:p w14:paraId="456B96D7" w14:textId="77777777" w:rsidR="00A56D9E" w:rsidRPr="00696582" w:rsidRDefault="008C73F9" w:rsidP="001F0476">
            <w:pPr>
              <w:pStyle w:val="a7"/>
              <w:ind w:firstLine="0"/>
            </w:pPr>
            <w:r w:rsidRPr="00696582">
              <w:t>Хранит данные об издательствах.</w:t>
            </w:r>
          </w:p>
        </w:tc>
      </w:tr>
      <w:tr w:rsidR="00A56D9E" w:rsidRPr="00696582" w14:paraId="12971AAB" w14:textId="77777777" w:rsidTr="008452A6">
        <w:tc>
          <w:tcPr>
            <w:tcW w:w="462" w:type="dxa"/>
          </w:tcPr>
          <w:p w14:paraId="01B22698" w14:textId="77777777" w:rsidR="00A56D9E" w:rsidRPr="00696582" w:rsidRDefault="00A56D9E" w:rsidP="001F0476">
            <w:pPr>
              <w:pStyle w:val="a7"/>
              <w:ind w:firstLine="0"/>
            </w:pPr>
            <w:r w:rsidRPr="00696582">
              <w:t>8</w:t>
            </w:r>
          </w:p>
        </w:tc>
        <w:tc>
          <w:tcPr>
            <w:tcW w:w="4465" w:type="dxa"/>
          </w:tcPr>
          <w:p w14:paraId="2A7F4540" w14:textId="77777777" w:rsidR="00A56D9E" w:rsidRPr="00696582" w:rsidRDefault="00A56D9E" w:rsidP="001F0476">
            <w:pPr>
              <w:pStyle w:val="a7"/>
              <w:ind w:firstLine="0"/>
              <w:rPr>
                <w:lang w:val="en-US"/>
              </w:rPr>
            </w:pPr>
            <w:r w:rsidRPr="00696582">
              <w:rPr>
                <w:lang w:val="en-US"/>
              </w:rPr>
              <w:t>Specialty</w:t>
            </w:r>
          </w:p>
        </w:tc>
        <w:tc>
          <w:tcPr>
            <w:tcW w:w="4927" w:type="dxa"/>
          </w:tcPr>
          <w:p w14:paraId="6F906C49" w14:textId="77777777" w:rsidR="00A56D9E" w:rsidRPr="00696582" w:rsidRDefault="008C73F9" w:rsidP="001F0476">
            <w:pPr>
              <w:pStyle w:val="a7"/>
              <w:ind w:firstLine="0"/>
            </w:pPr>
            <w:r w:rsidRPr="00696582">
              <w:t>Хранит данные о специальностях.</w:t>
            </w:r>
          </w:p>
        </w:tc>
      </w:tr>
      <w:tr w:rsidR="00A56D9E" w:rsidRPr="00696582" w14:paraId="358C2136" w14:textId="77777777" w:rsidTr="008452A6">
        <w:tc>
          <w:tcPr>
            <w:tcW w:w="462" w:type="dxa"/>
          </w:tcPr>
          <w:p w14:paraId="49E6C632" w14:textId="77777777" w:rsidR="00A56D9E" w:rsidRPr="00696582" w:rsidRDefault="00A56D9E" w:rsidP="001F0476">
            <w:pPr>
              <w:pStyle w:val="a7"/>
              <w:ind w:firstLine="0"/>
            </w:pPr>
            <w:r w:rsidRPr="00696582">
              <w:t>9</w:t>
            </w:r>
          </w:p>
        </w:tc>
        <w:tc>
          <w:tcPr>
            <w:tcW w:w="4465" w:type="dxa"/>
          </w:tcPr>
          <w:p w14:paraId="354E4F38" w14:textId="77777777" w:rsidR="00A56D9E" w:rsidRPr="00696582" w:rsidRDefault="00A56D9E" w:rsidP="001F0476">
            <w:pPr>
              <w:pStyle w:val="a7"/>
              <w:ind w:firstLine="0"/>
            </w:pPr>
            <w:r w:rsidRPr="00696582">
              <w:rPr>
                <w:lang w:val="en-US"/>
              </w:rPr>
              <w:t>Users</w:t>
            </w:r>
          </w:p>
        </w:tc>
        <w:tc>
          <w:tcPr>
            <w:tcW w:w="4927" w:type="dxa"/>
          </w:tcPr>
          <w:p w14:paraId="1841F621" w14:textId="77777777" w:rsidR="00A56D9E" w:rsidRPr="00696582" w:rsidRDefault="008C73F9" w:rsidP="001F0476">
            <w:pPr>
              <w:pStyle w:val="a7"/>
              <w:ind w:firstLine="0"/>
            </w:pPr>
            <w:r w:rsidRPr="00696582">
              <w:t>Хранит данные о читателях библиотеки.</w:t>
            </w:r>
          </w:p>
        </w:tc>
      </w:tr>
    </w:tbl>
    <w:p w14:paraId="5BE2EA8F" w14:textId="77777777" w:rsidR="00224C3C" w:rsidRPr="00696582" w:rsidRDefault="00224C3C" w:rsidP="00224C3C">
      <w:pPr>
        <w:pStyle w:val="22"/>
      </w:pPr>
      <w:bookmarkStart w:id="17" w:name="_Toc116939228"/>
      <w:r w:rsidRPr="00696582">
        <w:t>4.</w:t>
      </w:r>
      <w:r w:rsidR="00EB004F" w:rsidRPr="00696582">
        <w:t>2</w:t>
      </w:r>
      <w:r w:rsidRPr="00696582">
        <w:t xml:space="preserve"> Хранимые процедуры</w:t>
      </w:r>
      <w:bookmarkEnd w:id="17"/>
    </w:p>
    <w:p w14:paraId="2B4D56E7" w14:textId="77777777" w:rsidR="00224C3C" w:rsidRPr="00696582" w:rsidRDefault="00EB004F" w:rsidP="00EB004F">
      <w:pPr>
        <w:ind w:firstLine="709"/>
        <w:rPr>
          <w:shd w:val="clear" w:color="auto" w:fill="FFFFFF"/>
        </w:rPr>
      </w:pPr>
      <w:r w:rsidRPr="00696582">
        <w:rPr>
          <w:shd w:val="clear" w:color="auto" w:fill="FFFFFF"/>
        </w:rPr>
        <w:t>Хранимые процедуры используются для реализации алгоритмов, расчетов, а также для написания различных инструкций администрирования баз данных и сервера, которые периодически необходимо выполнять.</w:t>
      </w:r>
    </w:p>
    <w:p w14:paraId="510BA56C" w14:textId="6D159751" w:rsidR="00EB004F" w:rsidRPr="00696582" w:rsidRDefault="00EB004F" w:rsidP="00EB004F">
      <w:pPr>
        <w:ind w:firstLine="709"/>
        <w:rPr>
          <w:shd w:val="clear" w:color="auto" w:fill="FFFFFF"/>
        </w:rPr>
      </w:pPr>
      <w:r w:rsidRPr="00696582">
        <w:rPr>
          <w:shd w:val="clear" w:color="auto" w:fill="FFFFFF"/>
        </w:rPr>
        <w:t xml:space="preserve">Процедуры, используемые </w:t>
      </w:r>
      <w:r w:rsidR="00B83F8D">
        <w:rPr>
          <w:shd w:val="clear" w:color="auto" w:fill="FFFFFF"/>
        </w:rPr>
        <w:t>в</w:t>
      </w:r>
      <w:r w:rsidRPr="00696582">
        <w:rPr>
          <w:shd w:val="clear" w:color="auto" w:fill="FFFFFF"/>
        </w:rPr>
        <w:t xml:space="preserve"> проекте представлены в таб. </w:t>
      </w:r>
      <w:r w:rsidR="002F6CA9" w:rsidRPr="00696582">
        <w:rPr>
          <w:shd w:val="clear" w:color="auto" w:fill="FFFFFF"/>
        </w:rPr>
        <w:t>4.</w:t>
      </w:r>
      <w:r w:rsidRPr="00696582">
        <w:rPr>
          <w:shd w:val="clear" w:color="auto" w:fill="FFFFFF"/>
        </w:rPr>
        <w:t>2.</w:t>
      </w:r>
    </w:p>
    <w:p w14:paraId="46D60157" w14:textId="77777777" w:rsidR="006E3720" w:rsidRPr="00696582" w:rsidRDefault="006E3720" w:rsidP="00EB004F">
      <w:pPr>
        <w:ind w:firstLine="709"/>
        <w:rPr>
          <w:shd w:val="clear" w:color="auto" w:fill="FFFFFF"/>
        </w:rPr>
      </w:pPr>
    </w:p>
    <w:p w14:paraId="1AFE5008" w14:textId="77777777" w:rsidR="006E3720" w:rsidRPr="00696582" w:rsidRDefault="006E3720" w:rsidP="00EB004F">
      <w:pPr>
        <w:ind w:firstLine="709"/>
        <w:rPr>
          <w:shd w:val="clear" w:color="auto" w:fill="FFFFFF"/>
        </w:rPr>
      </w:pPr>
    </w:p>
    <w:p w14:paraId="29510C30" w14:textId="77777777" w:rsidR="00EB004F" w:rsidRPr="00696582" w:rsidRDefault="00EB004F" w:rsidP="00B91DCF">
      <w:pPr>
        <w:ind w:firstLine="709"/>
        <w:rPr>
          <w:shd w:val="clear" w:color="auto" w:fill="FFFFFF"/>
        </w:rPr>
      </w:pPr>
      <w:r w:rsidRPr="00696582">
        <w:rPr>
          <w:shd w:val="clear" w:color="auto" w:fill="FFFFFF"/>
        </w:rPr>
        <w:lastRenderedPageBreak/>
        <w:t xml:space="preserve">Таблица </w:t>
      </w:r>
      <w:r w:rsidR="002F6CA9" w:rsidRPr="00696582">
        <w:rPr>
          <w:shd w:val="clear" w:color="auto" w:fill="FFFFFF"/>
        </w:rPr>
        <w:t>4.</w:t>
      </w:r>
      <w:r w:rsidRPr="00696582">
        <w:rPr>
          <w:shd w:val="clear" w:color="auto" w:fill="FFFFFF"/>
        </w:rPr>
        <w:t>2 – Хранимые процедуры</w:t>
      </w:r>
    </w:p>
    <w:tbl>
      <w:tblPr>
        <w:tblStyle w:val="af"/>
        <w:tblW w:w="9882" w:type="dxa"/>
        <w:tblLook w:val="04A0" w:firstRow="1" w:lastRow="0" w:firstColumn="1" w:lastColumn="0" w:noHBand="0" w:noVBand="1"/>
      </w:tblPr>
      <w:tblGrid>
        <w:gridCol w:w="495"/>
        <w:gridCol w:w="3312"/>
        <w:gridCol w:w="3216"/>
        <w:gridCol w:w="2859"/>
      </w:tblGrid>
      <w:tr w:rsidR="00B91DCF" w:rsidRPr="00696582" w14:paraId="371A1382" w14:textId="77777777" w:rsidTr="006E3720">
        <w:tc>
          <w:tcPr>
            <w:tcW w:w="495" w:type="dxa"/>
          </w:tcPr>
          <w:p w14:paraId="254D59A4" w14:textId="77777777" w:rsidR="00B91DCF" w:rsidRPr="00696582" w:rsidRDefault="00B91DCF" w:rsidP="00B91DCF">
            <w:pPr>
              <w:pStyle w:val="a7"/>
              <w:ind w:firstLine="0"/>
            </w:pPr>
            <w:r w:rsidRPr="00696582">
              <w:t>№</w:t>
            </w:r>
          </w:p>
        </w:tc>
        <w:tc>
          <w:tcPr>
            <w:tcW w:w="3312" w:type="dxa"/>
          </w:tcPr>
          <w:p w14:paraId="2374B801" w14:textId="77777777" w:rsidR="00B91DCF" w:rsidRPr="00696582" w:rsidRDefault="00B91DCF" w:rsidP="008452A6">
            <w:pPr>
              <w:pStyle w:val="a7"/>
              <w:ind w:firstLine="0"/>
            </w:pPr>
            <w:r w:rsidRPr="00696582">
              <w:t>Название процедуры</w:t>
            </w:r>
          </w:p>
        </w:tc>
        <w:tc>
          <w:tcPr>
            <w:tcW w:w="3216" w:type="dxa"/>
          </w:tcPr>
          <w:p w14:paraId="4FC3C685" w14:textId="77777777" w:rsidR="00B91DCF" w:rsidRPr="00696582" w:rsidRDefault="00B91DCF" w:rsidP="00B91DCF">
            <w:pPr>
              <w:pStyle w:val="a7"/>
              <w:ind w:firstLine="0"/>
            </w:pPr>
            <w:r w:rsidRPr="00696582">
              <w:t>Входные данные</w:t>
            </w:r>
          </w:p>
        </w:tc>
        <w:tc>
          <w:tcPr>
            <w:tcW w:w="2859" w:type="dxa"/>
          </w:tcPr>
          <w:p w14:paraId="24A3B316" w14:textId="77777777" w:rsidR="00B91DCF" w:rsidRPr="00696582" w:rsidRDefault="00B91DCF" w:rsidP="00B91DCF">
            <w:pPr>
              <w:pStyle w:val="a7"/>
              <w:ind w:firstLine="0"/>
            </w:pPr>
            <w:r w:rsidRPr="00696582">
              <w:t>Описание</w:t>
            </w:r>
          </w:p>
        </w:tc>
      </w:tr>
      <w:tr w:rsidR="00B91DCF" w:rsidRPr="00696582" w14:paraId="7E8ED5A7" w14:textId="77777777" w:rsidTr="006E3720">
        <w:trPr>
          <w:trHeight w:val="64"/>
        </w:trPr>
        <w:tc>
          <w:tcPr>
            <w:tcW w:w="495" w:type="dxa"/>
          </w:tcPr>
          <w:p w14:paraId="7E6B24C2" w14:textId="77777777" w:rsidR="00B91DCF" w:rsidRPr="00696582" w:rsidRDefault="00B91DCF" w:rsidP="00EB004F">
            <w:r w:rsidRPr="00696582">
              <w:t>1</w:t>
            </w:r>
          </w:p>
        </w:tc>
        <w:tc>
          <w:tcPr>
            <w:tcW w:w="3312" w:type="dxa"/>
          </w:tcPr>
          <w:p w14:paraId="6F6E3211" w14:textId="77777777" w:rsidR="00B91DCF" w:rsidRPr="00696582" w:rsidRDefault="006E3720" w:rsidP="00EB004F">
            <w:pPr>
              <w:rPr>
                <w:lang w:val="en-US"/>
              </w:rPr>
            </w:pPr>
            <w:r w:rsidRPr="00696582">
              <w:rPr>
                <w:lang w:val="en-US"/>
              </w:rPr>
              <w:t>CreateBiologistMainForm1</w:t>
            </w:r>
          </w:p>
        </w:tc>
        <w:tc>
          <w:tcPr>
            <w:tcW w:w="3216" w:type="dxa"/>
          </w:tcPr>
          <w:p w14:paraId="71839F4C" w14:textId="77777777" w:rsidR="00B91DCF" w:rsidRPr="00696582" w:rsidRDefault="006E3720" w:rsidP="00B91DCF">
            <w:r w:rsidRPr="00696582">
              <w:t>Сбор всех данных о книгах, которые в данный момент на руках у читателей</w:t>
            </w:r>
          </w:p>
        </w:tc>
        <w:tc>
          <w:tcPr>
            <w:tcW w:w="2859" w:type="dxa"/>
          </w:tcPr>
          <w:p w14:paraId="618320D1" w14:textId="77777777" w:rsidR="00B91DCF" w:rsidRPr="00696582" w:rsidRDefault="006E3720" w:rsidP="00B91DCF">
            <w:r w:rsidRPr="00696582">
              <w:t>Процедура служит для формирования основного окна книговеда, чтоб тот в последствии мог управлять книгами</w:t>
            </w:r>
          </w:p>
        </w:tc>
      </w:tr>
      <w:tr w:rsidR="006E3720" w:rsidRPr="00696582" w14:paraId="03BDA984" w14:textId="77777777" w:rsidTr="006E3720">
        <w:trPr>
          <w:trHeight w:val="64"/>
        </w:trPr>
        <w:tc>
          <w:tcPr>
            <w:tcW w:w="495" w:type="dxa"/>
          </w:tcPr>
          <w:p w14:paraId="48A75ECE" w14:textId="77777777" w:rsidR="006E3720" w:rsidRPr="00696582" w:rsidRDefault="006E3720" w:rsidP="006E3720">
            <w:r w:rsidRPr="00696582">
              <w:t>2</w:t>
            </w:r>
          </w:p>
        </w:tc>
        <w:tc>
          <w:tcPr>
            <w:tcW w:w="3312" w:type="dxa"/>
          </w:tcPr>
          <w:p w14:paraId="57ECD77B" w14:textId="77777777" w:rsidR="006E3720" w:rsidRPr="00696582" w:rsidRDefault="006E3720" w:rsidP="006E3720">
            <w:pPr>
              <w:rPr>
                <w:lang w:val="en-US"/>
              </w:rPr>
            </w:pPr>
            <w:r w:rsidRPr="00696582">
              <w:rPr>
                <w:lang w:val="en-US"/>
              </w:rPr>
              <w:t>CreateBiologistMainForm2</w:t>
            </w:r>
          </w:p>
        </w:tc>
        <w:tc>
          <w:tcPr>
            <w:tcW w:w="3216" w:type="dxa"/>
          </w:tcPr>
          <w:p w14:paraId="341370F0" w14:textId="77777777" w:rsidR="006E3720" w:rsidRPr="00696582" w:rsidRDefault="006E3720" w:rsidP="006E3720">
            <w:r w:rsidRPr="00696582">
              <w:t>Сбор всех данных о книгах, которые в данный момент находятся в библиотеке</w:t>
            </w:r>
          </w:p>
        </w:tc>
        <w:tc>
          <w:tcPr>
            <w:tcW w:w="2859" w:type="dxa"/>
          </w:tcPr>
          <w:p w14:paraId="68E06633" w14:textId="77777777" w:rsidR="006E3720" w:rsidRPr="00696582" w:rsidRDefault="006E3720" w:rsidP="006E3720">
            <w:r w:rsidRPr="00696582">
              <w:t>Процедура служит для формирования основного окна книговеда, чтоб тот в последствии мог управлять книгами</w:t>
            </w:r>
          </w:p>
        </w:tc>
      </w:tr>
      <w:tr w:rsidR="006E3720" w:rsidRPr="00696582" w14:paraId="50339AA2" w14:textId="77777777" w:rsidTr="006E3720">
        <w:trPr>
          <w:trHeight w:val="64"/>
        </w:trPr>
        <w:tc>
          <w:tcPr>
            <w:tcW w:w="495" w:type="dxa"/>
          </w:tcPr>
          <w:p w14:paraId="1E1CF184" w14:textId="77777777" w:rsidR="006E3720" w:rsidRPr="00696582" w:rsidRDefault="006E3720" w:rsidP="006E3720">
            <w:r w:rsidRPr="00696582">
              <w:t>3</w:t>
            </w:r>
          </w:p>
        </w:tc>
        <w:tc>
          <w:tcPr>
            <w:tcW w:w="3312" w:type="dxa"/>
          </w:tcPr>
          <w:p w14:paraId="576A1025" w14:textId="77777777" w:rsidR="006E3720" w:rsidRPr="00696582" w:rsidRDefault="006E3720" w:rsidP="006E3720">
            <w:pPr>
              <w:rPr>
                <w:lang w:val="en-US"/>
              </w:rPr>
            </w:pPr>
            <w:r w:rsidRPr="00696582">
              <w:rPr>
                <w:lang w:val="en-US"/>
              </w:rPr>
              <w:t>CreateForm4</w:t>
            </w:r>
          </w:p>
        </w:tc>
        <w:tc>
          <w:tcPr>
            <w:tcW w:w="3216" w:type="dxa"/>
          </w:tcPr>
          <w:p w14:paraId="1AFA4851" w14:textId="77777777" w:rsidR="006E3720" w:rsidRPr="00696582" w:rsidRDefault="006E3720" w:rsidP="006E3720">
            <w:r w:rsidRPr="00696582">
              <w:t>Сбор всех необходимых данных для печати выходного документа «Форма 4»</w:t>
            </w:r>
          </w:p>
        </w:tc>
        <w:tc>
          <w:tcPr>
            <w:tcW w:w="2859" w:type="dxa"/>
          </w:tcPr>
          <w:p w14:paraId="0EB4FBFC" w14:textId="77777777" w:rsidR="006E3720" w:rsidRPr="00696582" w:rsidRDefault="006E3720" w:rsidP="006E3720">
            <w:r w:rsidRPr="00696582">
              <w:t>Процедура служит для формирования окна для предпросмотра выходного документа «Форма 4»</w:t>
            </w:r>
          </w:p>
        </w:tc>
      </w:tr>
    </w:tbl>
    <w:p w14:paraId="66C01982" w14:textId="77777777" w:rsidR="00B66AC1" w:rsidRPr="00696582" w:rsidRDefault="00B66AC1" w:rsidP="00C61167">
      <w:pPr>
        <w:ind w:firstLine="709"/>
      </w:pPr>
    </w:p>
    <w:p w14:paraId="729F7634" w14:textId="77777777" w:rsidR="00C80FB1" w:rsidRPr="00696582" w:rsidRDefault="00C80FB1">
      <w:pPr>
        <w:spacing w:after="200" w:line="276" w:lineRule="auto"/>
        <w:jc w:val="left"/>
        <w:rPr>
          <w:rFonts w:eastAsiaTheme="majorEastAsia" w:cstheme="majorBidi"/>
          <w:b/>
          <w:bCs/>
          <w:color w:val="000000" w:themeColor="text1"/>
          <w:szCs w:val="28"/>
        </w:rPr>
      </w:pPr>
      <w:r w:rsidRPr="00696582">
        <w:br w:type="page"/>
      </w:r>
    </w:p>
    <w:p w14:paraId="6A868AE5" w14:textId="77777777" w:rsidR="00031D56" w:rsidRPr="00696582" w:rsidRDefault="00031D56" w:rsidP="00031D56">
      <w:pPr>
        <w:pStyle w:val="aa"/>
        <w:rPr>
          <w:lang w:val="ru-RU"/>
        </w:rPr>
      </w:pPr>
      <w:bookmarkStart w:id="18" w:name="_Toc116939229"/>
      <w:r w:rsidRPr="00696582">
        <w:rPr>
          <w:lang w:val="ru-RU"/>
        </w:rPr>
        <w:lastRenderedPageBreak/>
        <w:t>5 Разработка клиентской части приложения</w:t>
      </w:r>
      <w:bookmarkEnd w:id="18"/>
    </w:p>
    <w:p w14:paraId="468B6382" w14:textId="77777777" w:rsidR="006F393F" w:rsidRPr="00696582" w:rsidRDefault="006F393F" w:rsidP="00EB004F">
      <w:pPr>
        <w:pStyle w:val="a7"/>
      </w:pPr>
      <w:r w:rsidRPr="00696582">
        <w:t xml:space="preserve">Для разработки клиентской части были использован язык программирования </w:t>
      </w:r>
      <w:r w:rsidRPr="00696582">
        <w:rPr>
          <w:lang w:val="en-US"/>
        </w:rPr>
        <w:t>C</w:t>
      </w:r>
      <w:r w:rsidRPr="00696582">
        <w:t>#, .</w:t>
      </w:r>
      <w:r w:rsidRPr="00696582">
        <w:rPr>
          <w:lang w:val="en-US"/>
        </w:rPr>
        <w:t>NET</w:t>
      </w:r>
      <w:r w:rsidRPr="00696582">
        <w:t xml:space="preserve"> </w:t>
      </w:r>
      <w:r w:rsidRPr="00696582">
        <w:rPr>
          <w:lang w:val="en-US"/>
        </w:rPr>
        <w:t>Framework</w:t>
      </w:r>
      <w:r w:rsidRPr="00696582">
        <w:t xml:space="preserve">, и среда разработки </w:t>
      </w:r>
      <w:proofErr w:type="spellStart"/>
      <w:r w:rsidRPr="00696582">
        <w:rPr>
          <w:lang w:val="en-US"/>
        </w:rPr>
        <w:t>VisualStudio</w:t>
      </w:r>
      <w:proofErr w:type="spellEnd"/>
      <w:r w:rsidRPr="00696582">
        <w:t xml:space="preserve"> 20</w:t>
      </w:r>
      <w:r w:rsidR="00816E12" w:rsidRPr="00696582">
        <w:t>22</w:t>
      </w:r>
      <w:r w:rsidRPr="00696582">
        <w:t>.</w:t>
      </w:r>
    </w:p>
    <w:p w14:paraId="6C7556C7" w14:textId="77777777" w:rsidR="006F393F" w:rsidRPr="00696582" w:rsidRDefault="006F393F" w:rsidP="00EB004F">
      <w:pPr>
        <w:pStyle w:val="a7"/>
      </w:pPr>
      <w:r w:rsidRPr="00696582">
        <w:t>Исходя из теоретически разработанного интерфейса приложения (рис. 1.3)</w:t>
      </w:r>
      <w:r w:rsidR="00A82961" w:rsidRPr="00696582">
        <w:t xml:space="preserve">, создаём окна приложения табл. </w:t>
      </w:r>
      <w:r w:rsidR="002F6CA9" w:rsidRPr="00696582">
        <w:t>5.1</w:t>
      </w:r>
      <w:r w:rsidR="00A82961" w:rsidRPr="00696582">
        <w:t>.</w:t>
      </w:r>
    </w:p>
    <w:p w14:paraId="6C8F075A" w14:textId="77777777" w:rsidR="00A82961" w:rsidRPr="00696582" w:rsidRDefault="00A82961" w:rsidP="00EB004F">
      <w:pPr>
        <w:pStyle w:val="a7"/>
      </w:pPr>
      <w:r w:rsidRPr="00696582">
        <w:t xml:space="preserve">Таблица </w:t>
      </w:r>
      <w:r w:rsidR="002F6CA9" w:rsidRPr="00696582">
        <w:t>5.1</w:t>
      </w:r>
      <w:r w:rsidRPr="00696582">
        <w:t xml:space="preserve"> – Интерфейс приложения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8"/>
        <w:gridCol w:w="4356"/>
        <w:gridCol w:w="4231"/>
      </w:tblGrid>
      <w:tr w:rsidR="009808BD" w:rsidRPr="00696582" w14:paraId="510FF675" w14:textId="77777777" w:rsidTr="0092636A">
        <w:tc>
          <w:tcPr>
            <w:tcW w:w="488" w:type="dxa"/>
          </w:tcPr>
          <w:p w14:paraId="4619F9A9" w14:textId="77777777" w:rsidR="008452A6" w:rsidRPr="00696582" w:rsidRDefault="00860F54" w:rsidP="00EB004F">
            <w:pPr>
              <w:pStyle w:val="a7"/>
              <w:ind w:firstLine="0"/>
            </w:pPr>
            <w:r w:rsidRPr="00696582">
              <w:t>№</w:t>
            </w:r>
          </w:p>
        </w:tc>
        <w:tc>
          <w:tcPr>
            <w:tcW w:w="4185" w:type="dxa"/>
          </w:tcPr>
          <w:p w14:paraId="6D8BACDF" w14:textId="77777777" w:rsidR="008452A6" w:rsidRPr="00696582" w:rsidRDefault="00527549" w:rsidP="00EB004F">
            <w:pPr>
              <w:pStyle w:val="a7"/>
              <w:ind w:firstLine="0"/>
            </w:pPr>
            <w:r w:rsidRPr="00696582">
              <w:t>Интерфейс окна</w:t>
            </w:r>
          </w:p>
        </w:tc>
        <w:tc>
          <w:tcPr>
            <w:tcW w:w="4231" w:type="dxa"/>
          </w:tcPr>
          <w:p w14:paraId="2273D71B" w14:textId="77777777" w:rsidR="008452A6" w:rsidRPr="00696582" w:rsidRDefault="00527549" w:rsidP="00EB004F">
            <w:pPr>
              <w:pStyle w:val="a7"/>
              <w:ind w:firstLine="0"/>
            </w:pPr>
            <w:r w:rsidRPr="00696582">
              <w:t>Описание</w:t>
            </w:r>
          </w:p>
        </w:tc>
      </w:tr>
      <w:tr w:rsidR="009808BD" w:rsidRPr="00696582" w14:paraId="30F815FC" w14:textId="77777777" w:rsidTr="0092636A">
        <w:tc>
          <w:tcPr>
            <w:tcW w:w="488" w:type="dxa"/>
          </w:tcPr>
          <w:p w14:paraId="6C6EC390" w14:textId="77777777" w:rsidR="008452A6" w:rsidRPr="00696582" w:rsidRDefault="00860F54" w:rsidP="00527549">
            <w:pPr>
              <w:pStyle w:val="a7"/>
              <w:ind w:firstLine="0"/>
              <w:jc w:val="center"/>
            </w:pPr>
            <w:r w:rsidRPr="00696582">
              <w:t>1</w:t>
            </w:r>
          </w:p>
        </w:tc>
        <w:tc>
          <w:tcPr>
            <w:tcW w:w="4185" w:type="dxa"/>
          </w:tcPr>
          <w:p w14:paraId="70515C14" w14:textId="77777777" w:rsidR="008452A6" w:rsidRPr="00696582" w:rsidRDefault="009808BD" w:rsidP="00527549">
            <w:pPr>
              <w:pStyle w:val="a7"/>
              <w:ind w:firstLine="0"/>
              <w:jc w:val="center"/>
            </w:pPr>
            <w:r w:rsidRPr="00696582"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4133662D" wp14:editId="6BE395ED">
                  <wp:extent cx="2526389" cy="1695450"/>
                  <wp:effectExtent l="0" t="0" r="7620" b="0"/>
                  <wp:docPr id="6" name="Рисунок 6" descr="https://lh4.googleusercontent.com/44n0zJjroeDafojB8_feZOVgXZkWCxqY-4wNVsf3OkYmUMrIh8TOj0fyD3yiIu-qMcxnE5MLuxMU0Do58Y3xftf_Y59H9jo4NW1Ol6Vbm_2qvKM0h0mxGQxUCXrN0u9Gj7IfJGPom5Uzqz6PE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4.googleusercontent.com/44n0zJjroeDafojB8_feZOVgXZkWCxqY-4wNVsf3OkYmUMrIh8TOj0fyD3yiIu-qMcxnE5MLuxMU0Do58Y3xftf_Y59H9jo4NW1Ol6Vbm_2qvKM0h0mxGQxUCXrN0u9Gj7IfJGPom5Uzqz6PE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192" cy="171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1" w:type="dxa"/>
          </w:tcPr>
          <w:p w14:paraId="7C465356" w14:textId="77777777" w:rsidR="008452A6" w:rsidRPr="00696582" w:rsidRDefault="00527549" w:rsidP="009F53B5">
            <w:pPr>
              <w:pStyle w:val="a7"/>
              <w:ind w:firstLine="0"/>
            </w:pPr>
            <w:r w:rsidRPr="00696582">
              <w:t xml:space="preserve">Первой формой при запуске программы будет </w:t>
            </w:r>
            <w:r w:rsidR="009F53B5" w:rsidRPr="00696582">
              <w:t>форма авторизации. На форме расположены поля для ввода логина и пароля, а также кнопк</w:t>
            </w:r>
            <w:r w:rsidR="00155FFF" w:rsidRPr="00696582">
              <w:t>а</w:t>
            </w:r>
            <w:r w:rsidR="009F53B5" w:rsidRPr="00696582">
              <w:t xml:space="preserve"> «Войти».</w:t>
            </w:r>
          </w:p>
        </w:tc>
      </w:tr>
      <w:tr w:rsidR="009808BD" w:rsidRPr="00696582" w14:paraId="1E5692CC" w14:textId="77777777" w:rsidTr="0092636A">
        <w:tc>
          <w:tcPr>
            <w:tcW w:w="488" w:type="dxa"/>
          </w:tcPr>
          <w:p w14:paraId="3870353F" w14:textId="77777777" w:rsidR="008452A6" w:rsidRPr="00696582" w:rsidRDefault="00860F54" w:rsidP="00527549">
            <w:pPr>
              <w:pStyle w:val="a7"/>
              <w:ind w:firstLine="0"/>
              <w:jc w:val="center"/>
            </w:pPr>
            <w:r w:rsidRPr="00696582">
              <w:t>2</w:t>
            </w:r>
          </w:p>
        </w:tc>
        <w:tc>
          <w:tcPr>
            <w:tcW w:w="4185" w:type="dxa"/>
          </w:tcPr>
          <w:p w14:paraId="43B77D6A" w14:textId="77777777" w:rsidR="008452A6" w:rsidRPr="00696582" w:rsidRDefault="009808BD" w:rsidP="00527549">
            <w:pPr>
              <w:pStyle w:val="a7"/>
              <w:ind w:firstLine="0"/>
              <w:jc w:val="center"/>
            </w:pPr>
            <w:r w:rsidRPr="00696582"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14FB8D2D" wp14:editId="1163B65E">
                  <wp:extent cx="2622874" cy="1790700"/>
                  <wp:effectExtent l="0" t="0" r="6350" b="0"/>
                  <wp:docPr id="7" name="Рисунок 7" descr="https://lh4.googleusercontent.com/nYme-8Hn-Z0cwnUnYWvnZkCLDvB99adWpSYtp3kASb-4XBKAu5ePiuTzEvatDy0izBUMLI2eO5j_dnfh9SMEwOQpJxv3qsyVTgQrJKZNrkWg2i6hg2lPY-2QJDIuPFvT-x4_65oaz4j3s6cDs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4.googleusercontent.com/nYme-8Hn-Z0cwnUnYWvnZkCLDvB99adWpSYtp3kASb-4XBKAu5ePiuTzEvatDy0izBUMLI2eO5j_dnfh9SMEwOQpJxv3qsyVTgQrJKZNrkWg2i6hg2lPY-2QJDIuPFvT-x4_65oaz4j3s6cDs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3828" cy="1811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1" w:type="dxa"/>
          </w:tcPr>
          <w:p w14:paraId="715328F1" w14:textId="77777777" w:rsidR="00005E23" w:rsidRPr="00696582" w:rsidRDefault="00B66AF1" w:rsidP="00005E23">
            <w:pPr>
              <w:pStyle w:val="a7"/>
              <w:ind w:firstLine="0"/>
            </w:pPr>
            <w:r w:rsidRPr="00696582">
              <w:t>Главное меню библиотекаря. В нём расположены кнопки для перехода в форму управления пользователями и выдачами, а также кнопка для перехода в форму для подготовки «Формы 4».</w:t>
            </w:r>
          </w:p>
        </w:tc>
      </w:tr>
      <w:tr w:rsidR="009808BD" w:rsidRPr="00696582" w14:paraId="6C0BD00E" w14:textId="77777777" w:rsidTr="0092636A">
        <w:tc>
          <w:tcPr>
            <w:tcW w:w="488" w:type="dxa"/>
          </w:tcPr>
          <w:p w14:paraId="7A4A6FA7" w14:textId="77777777" w:rsidR="008452A6" w:rsidRPr="00696582" w:rsidRDefault="00860F54" w:rsidP="00527549">
            <w:pPr>
              <w:pStyle w:val="a7"/>
              <w:ind w:firstLine="0"/>
              <w:jc w:val="center"/>
            </w:pPr>
            <w:r w:rsidRPr="00696582">
              <w:t>3</w:t>
            </w:r>
          </w:p>
        </w:tc>
        <w:tc>
          <w:tcPr>
            <w:tcW w:w="4185" w:type="dxa"/>
          </w:tcPr>
          <w:p w14:paraId="14AA47D1" w14:textId="77777777" w:rsidR="008452A6" w:rsidRPr="00696582" w:rsidRDefault="009808BD" w:rsidP="00527549">
            <w:pPr>
              <w:pStyle w:val="a7"/>
              <w:ind w:firstLine="0"/>
              <w:jc w:val="center"/>
            </w:pPr>
            <w:r w:rsidRPr="00696582"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3957DE69" wp14:editId="7AFC26B3">
                  <wp:extent cx="2486025" cy="2494284"/>
                  <wp:effectExtent l="0" t="0" r="0" b="1270"/>
                  <wp:docPr id="9" name="Рисунок 9" descr="https://lh3.googleusercontent.com/v3qEberrneWtunCiKcLIoEmjJ42LNloYHkc9sY8pQUNLWEwN5HHFfF2NVGC8O0o5qNvpDSb_kMgsIcde7ZifASO-T1TSqo5Qb18yiHFw0YEOohe0Pci01ouZvhGM7z1nDyDtOgPpyojS044Vg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lh3.googleusercontent.com/v3qEberrneWtunCiKcLIoEmjJ42LNloYHkc9sY8pQUNLWEwN5HHFfF2NVGC8O0o5qNvpDSb_kMgsIcde7ZifASO-T1TSqo5Qb18yiHFw0YEOohe0Pci01ouZvhGM7z1nDyDtOgPpyojS044Vg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0591" cy="2508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1" w:type="dxa"/>
          </w:tcPr>
          <w:p w14:paraId="6391D100" w14:textId="77777777" w:rsidR="008452A6" w:rsidRPr="00696582" w:rsidRDefault="00B66AF1" w:rsidP="00EB004F">
            <w:pPr>
              <w:pStyle w:val="a7"/>
              <w:ind w:firstLine="0"/>
            </w:pPr>
            <w:r w:rsidRPr="00696582">
              <w:t>Основная форма книговеда. В нём расположены кнопки для перехода в форму управления банком книг, кнопка для перехода в форму для подготовки «Формы 4» и кнопка для перехода в формуляр читателя.</w:t>
            </w:r>
          </w:p>
        </w:tc>
      </w:tr>
    </w:tbl>
    <w:p w14:paraId="1C3987DF" w14:textId="77777777" w:rsidR="002F6CA9" w:rsidRPr="00696582" w:rsidRDefault="002F6CA9" w:rsidP="00EA52E9">
      <w:pPr>
        <w:ind w:firstLine="709"/>
      </w:pPr>
    </w:p>
    <w:p w14:paraId="661E474F" w14:textId="77777777" w:rsidR="002F6CA9" w:rsidRPr="00696582" w:rsidRDefault="002F6CA9">
      <w:pPr>
        <w:spacing w:after="200" w:line="276" w:lineRule="auto"/>
        <w:jc w:val="left"/>
      </w:pPr>
      <w:r w:rsidRPr="00696582">
        <w:br w:type="page"/>
      </w:r>
    </w:p>
    <w:p w14:paraId="32A27E9D" w14:textId="77777777" w:rsidR="00005E23" w:rsidRPr="00696582" w:rsidRDefault="00EA52E9" w:rsidP="00EA52E9">
      <w:pPr>
        <w:ind w:firstLine="709"/>
      </w:pPr>
      <w:r w:rsidRPr="00696582">
        <w:lastRenderedPageBreak/>
        <w:t xml:space="preserve">Продолжение таблицы </w:t>
      </w:r>
      <w:r w:rsidR="002F6CA9" w:rsidRPr="00696582">
        <w:t>5.1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55"/>
        <w:gridCol w:w="4626"/>
        <w:gridCol w:w="3829"/>
      </w:tblGrid>
      <w:tr w:rsidR="009808BD" w:rsidRPr="00696582" w14:paraId="0CB22E7F" w14:textId="77777777" w:rsidTr="0092636A">
        <w:tc>
          <w:tcPr>
            <w:tcW w:w="455" w:type="dxa"/>
          </w:tcPr>
          <w:p w14:paraId="1EE00981" w14:textId="77777777" w:rsidR="008452A6" w:rsidRPr="00696582" w:rsidRDefault="00860F54" w:rsidP="00527549">
            <w:pPr>
              <w:pStyle w:val="a7"/>
              <w:ind w:firstLine="0"/>
              <w:jc w:val="center"/>
            </w:pPr>
            <w:r w:rsidRPr="00696582">
              <w:t>4</w:t>
            </w:r>
          </w:p>
        </w:tc>
        <w:tc>
          <w:tcPr>
            <w:tcW w:w="4360" w:type="dxa"/>
          </w:tcPr>
          <w:p w14:paraId="13D963BF" w14:textId="77777777" w:rsidR="008452A6" w:rsidRPr="00696582" w:rsidRDefault="009808BD" w:rsidP="00527549">
            <w:pPr>
              <w:pStyle w:val="a7"/>
              <w:ind w:firstLine="0"/>
              <w:jc w:val="center"/>
            </w:pPr>
            <w:r w:rsidRPr="00696582"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3665A8F3" wp14:editId="750F38EF">
                  <wp:extent cx="2800350" cy="1846744"/>
                  <wp:effectExtent l="0" t="0" r="0" b="1270"/>
                  <wp:docPr id="10" name="Рисунок 10" descr="https://lh4.googleusercontent.com/Xj2YlvXzq0gEg-Inv0uzx-Y4zir_LV2J5ouEyQAJpWRuEDtymLEAugvJ7tOCNY3MfP6BJZWwchrBXU5G2IYUGEFwSFSSLCjwZZG_ixz4N6jPggpHFAGfYjd9MQrc-4fpu25dR-WB-YCSbQ2K1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lh4.googleusercontent.com/Xj2YlvXzq0gEg-Inv0uzx-Y4zir_LV2J5ouEyQAJpWRuEDtymLEAugvJ7tOCNY3MfP6BJZWwchrBXU5G2IYUGEFwSFSSLCjwZZG_ixz4N6jPggpHFAGfYjd9MQrc-4fpu25dR-WB-YCSbQ2K1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2180" cy="1854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</w:tcPr>
          <w:p w14:paraId="15D44D9D" w14:textId="77777777" w:rsidR="008452A6" w:rsidRPr="00696582" w:rsidRDefault="00B66AF1" w:rsidP="0030043C">
            <w:pPr>
              <w:pStyle w:val="a7"/>
              <w:ind w:firstLine="0"/>
            </w:pPr>
            <w:r w:rsidRPr="00696582">
              <w:t>Форма для управления банком книг. Тут представлены данные о пользователе, зашедшем в форму, а также существуют кнопки для открытия формы</w:t>
            </w:r>
            <w:r w:rsidR="003B2C94" w:rsidRPr="00696582">
              <w:t>:</w:t>
            </w:r>
            <w:r w:rsidRPr="00696582">
              <w:t xml:space="preserve"> для добавления книги,</w:t>
            </w:r>
            <w:r w:rsidR="003B2C94" w:rsidRPr="00696582">
              <w:t xml:space="preserve"> </w:t>
            </w:r>
            <w:r w:rsidRPr="00696582">
              <w:t>для добавления дисциплины в программу специальности,</w:t>
            </w:r>
            <w:r w:rsidR="003B2C94" w:rsidRPr="00696582">
              <w:t xml:space="preserve"> </w:t>
            </w:r>
            <w:r w:rsidRPr="00696582">
              <w:t>для добавления дисциплины и для добавления специальности.</w:t>
            </w:r>
          </w:p>
        </w:tc>
      </w:tr>
      <w:tr w:rsidR="009808BD" w:rsidRPr="00696582" w14:paraId="6E51B3FF" w14:textId="77777777" w:rsidTr="0092636A">
        <w:tc>
          <w:tcPr>
            <w:tcW w:w="455" w:type="dxa"/>
          </w:tcPr>
          <w:p w14:paraId="2AAE62EE" w14:textId="77777777" w:rsidR="008452A6" w:rsidRPr="00696582" w:rsidRDefault="00860F54" w:rsidP="00527549">
            <w:pPr>
              <w:pStyle w:val="a7"/>
              <w:ind w:firstLine="0"/>
              <w:jc w:val="center"/>
            </w:pPr>
            <w:r w:rsidRPr="00696582">
              <w:t>5</w:t>
            </w:r>
          </w:p>
        </w:tc>
        <w:tc>
          <w:tcPr>
            <w:tcW w:w="4360" w:type="dxa"/>
          </w:tcPr>
          <w:p w14:paraId="7F15FF0D" w14:textId="77777777" w:rsidR="008452A6" w:rsidRPr="00696582" w:rsidRDefault="009808BD" w:rsidP="00527549">
            <w:pPr>
              <w:pStyle w:val="a7"/>
              <w:ind w:firstLine="0"/>
              <w:jc w:val="center"/>
            </w:pPr>
            <w:r w:rsidRPr="00696582"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64080DAD" wp14:editId="24019292">
                  <wp:extent cx="2724150" cy="1810067"/>
                  <wp:effectExtent l="0" t="0" r="0" b="0"/>
                  <wp:docPr id="13" name="Рисунок 13" descr="https://lh3.googleusercontent.com/wq5SEYSF5SP8UJKZqBbGs91P7BxevW0ghYsSoxT-yT6shAmpWx0cBQtYnww0_dVjZDCvBEWizjZZcBiZBjsJdIPvJJ4vny_dMsGqUvvYItETu2BOGTCRgsp8w039PJ_R2nJmvpxE7xgLgsilu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lh3.googleusercontent.com/wq5SEYSF5SP8UJKZqBbGs91P7BxevW0ghYsSoxT-yT6shAmpWx0cBQtYnww0_dVjZDCvBEWizjZZcBiZBjsJdIPvJJ4vny_dMsGqUvvYItETu2BOGTCRgsp8w039PJ_R2nJmvpxE7xgLgsilu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4655" cy="1817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</w:tcPr>
          <w:p w14:paraId="09E69794" w14:textId="77777777" w:rsidR="008452A6" w:rsidRPr="00696582" w:rsidRDefault="0092636A" w:rsidP="003B2C94">
            <w:pPr>
              <w:pStyle w:val="a7"/>
              <w:ind w:firstLine="0"/>
            </w:pPr>
            <w:r w:rsidRPr="00696582">
              <w:t xml:space="preserve">Форма для управления пользователями и выдачами. Здесь есть кнопки для открытия форм: для добавления пользователя, редактирования пользователя, удаления пользователя, добавления выдачи редактирования выдачи, закрытия выдачи и удаления выдачи, а также кнопка для </w:t>
            </w:r>
            <w:r w:rsidR="003B2C94" w:rsidRPr="00696582">
              <w:t>подготовки формуляра к печати.</w:t>
            </w:r>
          </w:p>
        </w:tc>
      </w:tr>
      <w:tr w:rsidR="009808BD" w:rsidRPr="00696582" w14:paraId="316F64BA" w14:textId="77777777" w:rsidTr="0092636A">
        <w:tc>
          <w:tcPr>
            <w:tcW w:w="455" w:type="dxa"/>
          </w:tcPr>
          <w:p w14:paraId="4F73366C" w14:textId="77777777" w:rsidR="00527549" w:rsidRPr="00696582" w:rsidRDefault="00527549" w:rsidP="00527549">
            <w:pPr>
              <w:pStyle w:val="a7"/>
              <w:ind w:firstLine="0"/>
              <w:jc w:val="center"/>
            </w:pPr>
            <w:r w:rsidRPr="00696582">
              <w:t>6</w:t>
            </w:r>
          </w:p>
        </w:tc>
        <w:tc>
          <w:tcPr>
            <w:tcW w:w="4360" w:type="dxa"/>
          </w:tcPr>
          <w:p w14:paraId="11FB9F95" w14:textId="77777777" w:rsidR="00527549" w:rsidRPr="00696582" w:rsidRDefault="009808BD" w:rsidP="00527549">
            <w:pPr>
              <w:pStyle w:val="a7"/>
              <w:ind w:firstLine="0"/>
              <w:jc w:val="center"/>
            </w:pPr>
            <w:r w:rsidRPr="00696582"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6B60B404" wp14:editId="77E6FA81">
                  <wp:extent cx="2038350" cy="1774244"/>
                  <wp:effectExtent l="0" t="0" r="0" b="0"/>
                  <wp:docPr id="15" name="Рисунок 15" descr="https://lh5.googleusercontent.com/pWgj5UimCj_1XLfHs6dBCxu9DeGpJIsezHSHHa6RZIBGVpYQ24xF1Hk_-OQeXow4-SpKCTL66QZf8hc74Mauif_Hy6_THbULLPRdHHXac7CiBMKx2FrcMCm1V31iDiX3abpFQ5jRjiZHcbJEK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lh5.googleusercontent.com/pWgj5UimCj_1XLfHs6dBCxu9DeGpJIsezHSHHa6RZIBGVpYQ24xF1Hk_-OQeXow4-SpKCTL66QZf8hc74Mauif_Hy6_THbULLPRdHHXac7CiBMKx2FrcMCm1V31iDiX3abpFQ5jRjiZHcbJEK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1948" cy="1812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</w:tcPr>
          <w:p w14:paraId="7D25E281" w14:textId="77777777" w:rsidR="00527549" w:rsidRPr="00696582" w:rsidRDefault="0092636A" w:rsidP="003B2C94">
            <w:pPr>
              <w:pStyle w:val="a7"/>
              <w:ind w:firstLine="0"/>
            </w:pPr>
            <w:r w:rsidRPr="00696582">
              <w:t xml:space="preserve">Формуляр. Отображает данные вошедшего пользователя, а также содержит кнопку </w:t>
            </w:r>
            <w:r w:rsidR="003B2C94" w:rsidRPr="00696582">
              <w:t>подготовки формуляра к печати.</w:t>
            </w:r>
          </w:p>
        </w:tc>
      </w:tr>
      <w:tr w:rsidR="009808BD" w:rsidRPr="00696582" w14:paraId="453609DC" w14:textId="77777777" w:rsidTr="0092636A">
        <w:tc>
          <w:tcPr>
            <w:tcW w:w="455" w:type="dxa"/>
          </w:tcPr>
          <w:p w14:paraId="197802C6" w14:textId="77777777" w:rsidR="00527549" w:rsidRPr="00696582" w:rsidRDefault="00527549" w:rsidP="00527549">
            <w:pPr>
              <w:pStyle w:val="a7"/>
              <w:ind w:firstLine="0"/>
              <w:jc w:val="center"/>
            </w:pPr>
            <w:r w:rsidRPr="00696582">
              <w:t>7</w:t>
            </w:r>
          </w:p>
        </w:tc>
        <w:tc>
          <w:tcPr>
            <w:tcW w:w="4360" w:type="dxa"/>
          </w:tcPr>
          <w:p w14:paraId="2C0F192F" w14:textId="77777777" w:rsidR="00527549" w:rsidRPr="00696582" w:rsidRDefault="009808BD" w:rsidP="00527549">
            <w:pPr>
              <w:pStyle w:val="a7"/>
              <w:ind w:firstLine="0"/>
              <w:jc w:val="center"/>
            </w:pPr>
            <w:r w:rsidRPr="00696582"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73252D35" wp14:editId="74443E51">
                  <wp:extent cx="2667000" cy="1927151"/>
                  <wp:effectExtent l="0" t="0" r="0" b="0"/>
                  <wp:docPr id="16" name="Рисунок 16" descr="https://lh3.googleusercontent.com/obyZPKYqS4DKSsONISi4IKh6yr_1B1h5bpDVAlnA5ApaEzOMp5R259PJgQj_qotprHDqSjTSKLvGle8HnD-UluMz-_tURiR9t6P40ENeV2eyZ7ZXO9HAdZt9vY3eyaFtLnF5qKJpMjRYyDHQA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lh3.googleusercontent.com/obyZPKYqS4DKSsONISi4IKh6yr_1B1h5bpDVAlnA5ApaEzOMp5R259PJgQj_qotprHDqSjTSKLvGle8HnD-UluMz-_tURiR9t6P40ENeV2eyZ7ZXO9HAdZt9vY3eyaFtLnF5qKJpMjRYyDHQA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3473" cy="1931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</w:tcPr>
          <w:p w14:paraId="5A45DCD7" w14:textId="77777777" w:rsidR="00005E23" w:rsidRPr="00696582" w:rsidRDefault="003B2C94" w:rsidP="00EA52E9">
            <w:pPr>
              <w:pStyle w:val="a7"/>
              <w:ind w:firstLine="0"/>
            </w:pPr>
            <w:r w:rsidRPr="00696582">
              <w:t>Форма для предварительного просмотра данных, отображаемых в «Форме 4»</w:t>
            </w:r>
            <w:r w:rsidR="0030043C" w:rsidRPr="00696582">
              <w:t>.</w:t>
            </w:r>
          </w:p>
        </w:tc>
      </w:tr>
    </w:tbl>
    <w:p w14:paraId="45250A06" w14:textId="77777777" w:rsidR="00565BC4" w:rsidRPr="00696582" w:rsidRDefault="00565BC4" w:rsidP="00565BC4">
      <w:pPr>
        <w:pStyle w:val="a7"/>
      </w:pPr>
    </w:p>
    <w:p w14:paraId="38FE5E7F" w14:textId="77777777" w:rsidR="009808BD" w:rsidRPr="00696582" w:rsidRDefault="009808BD" w:rsidP="00565BC4">
      <w:pPr>
        <w:pStyle w:val="a7"/>
      </w:pPr>
    </w:p>
    <w:p w14:paraId="117C1192" w14:textId="77777777" w:rsidR="009808BD" w:rsidRPr="00696582" w:rsidRDefault="009808BD" w:rsidP="00565BC4">
      <w:pPr>
        <w:pStyle w:val="a7"/>
      </w:pPr>
      <w:r w:rsidRPr="00696582">
        <w:t>Продолжение таблицы 5.1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6"/>
        <w:gridCol w:w="5451"/>
        <w:gridCol w:w="3681"/>
      </w:tblGrid>
      <w:tr w:rsidR="00B66AF1" w:rsidRPr="00696582" w14:paraId="0A781709" w14:textId="77777777" w:rsidTr="00DD776B">
        <w:tc>
          <w:tcPr>
            <w:tcW w:w="464" w:type="dxa"/>
          </w:tcPr>
          <w:p w14:paraId="5FBAC2F0" w14:textId="77777777" w:rsidR="009808BD" w:rsidRPr="00696582" w:rsidRDefault="00B66AF1" w:rsidP="00DD776B">
            <w:pPr>
              <w:pStyle w:val="a7"/>
              <w:ind w:firstLine="0"/>
              <w:jc w:val="center"/>
            </w:pPr>
            <w:r w:rsidRPr="00696582">
              <w:t>8</w:t>
            </w:r>
          </w:p>
        </w:tc>
        <w:tc>
          <w:tcPr>
            <w:tcW w:w="5398" w:type="dxa"/>
          </w:tcPr>
          <w:p w14:paraId="1AD5542C" w14:textId="77777777" w:rsidR="009808BD" w:rsidRPr="00696582" w:rsidRDefault="009808BD" w:rsidP="00DD776B">
            <w:pPr>
              <w:pStyle w:val="a7"/>
              <w:ind w:firstLine="0"/>
              <w:jc w:val="center"/>
            </w:pPr>
            <w:r w:rsidRPr="00696582"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79179133" wp14:editId="182A4166">
                  <wp:extent cx="3185583" cy="571500"/>
                  <wp:effectExtent l="0" t="0" r="0" b="0"/>
                  <wp:docPr id="119" name="Рисунок 119" descr="https://lh6.googleusercontent.com/JbiHJ7rpHDD8KvkEJn3Wwj2VyLEoD3f4iC-4k12z6RtOJMI7WnFf5IbF-AQPvTSM-Cejf-f0Wi6Zc9rf40CU6IbpFUv71G3T1brFgyW0Ib4iQOMQWqV4iWFfjFXLJJYcqYObJwuGVFKSbnrFO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lh6.googleusercontent.com/JbiHJ7rpHDD8KvkEJn3Wwj2VyLEoD3f4iC-4k12z6RtOJMI7WnFf5IbF-AQPvTSM-Cejf-f0Wi6Zc9rf40CU6IbpFUv71G3T1brFgyW0Ib4iQOMQWqV4iWFfjFXLJJYcqYObJwuGVFKSbnrFO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9089" cy="582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2" w:type="dxa"/>
          </w:tcPr>
          <w:p w14:paraId="050ACD71" w14:textId="77777777" w:rsidR="009808BD" w:rsidRPr="00696582" w:rsidRDefault="0030043C" w:rsidP="009808BD">
            <w:pPr>
              <w:pStyle w:val="a7"/>
              <w:ind w:firstLine="0"/>
            </w:pPr>
            <w:r w:rsidRPr="00696582">
              <w:t>Форма с полями для добавления книги в банк книг.</w:t>
            </w:r>
          </w:p>
        </w:tc>
      </w:tr>
      <w:tr w:rsidR="00B66AF1" w:rsidRPr="00696582" w14:paraId="4E239EC6" w14:textId="77777777" w:rsidTr="00DD776B">
        <w:tc>
          <w:tcPr>
            <w:tcW w:w="464" w:type="dxa"/>
          </w:tcPr>
          <w:p w14:paraId="3C18637A" w14:textId="77777777" w:rsidR="009808BD" w:rsidRPr="00696582" w:rsidRDefault="00B66AF1" w:rsidP="00DD776B">
            <w:pPr>
              <w:pStyle w:val="a7"/>
              <w:ind w:firstLine="0"/>
              <w:jc w:val="center"/>
            </w:pPr>
            <w:r w:rsidRPr="00696582">
              <w:t>9</w:t>
            </w:r>
          </w:p>
        </w:tc>
        <w:tc>
          <w:tcPr>
            <w:tcW w:w="5398" w:type="dxa"/>
          </w:tcPr>
          <w:p w14:paraId="0EAD036F" w14:textId="77777777" w:rsidR="009808BD" w:rsidRPr="00696582" w:rsidRDefault="009808BD" w:rsidP="00DD776B">
            <w:pPr>
              <w:pStyle w:val="a7"/>
              <w:ind w:firstLine="0"/>
              <w:jc w:val="center"/>
            </w:pPr>
            <w:r w:rsidRPr="00696582"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281BA0E0" wp14:editId="46F77B67">
                  <wp:extent cx="3105150" cy="845921"/>
                  <wp:effectExtent l="0" t="0" r="0" b="0"/>
                  <wp:docPr id="120" name="Рисунок 120" descr="https://lh3.googleusercontent.com/lKfio6f72Up4mx4vR-jsadjt_Erov84A-OrNuuJvdxT57RxBzvwHAtEPfUZ2oRRYkGR_Ma7b2or8u9cluYABGA8eLTmEkn4sz8rMtc2uckxfpOshZCnuWt0_HWd8z7Fk7S6gqC1cIraZ1MNoW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lh3.googleusercontent.com/lKfio6f72Up4mx4vR-jsadjt_Erov84A-OrNuuJvdxT57RxBzvwHAtEPfUZ2oRRYkGR_Ma7b2or8u9cluYABGA8eLTmEkn4sz8rMtc2uckxfpOshZCnuWt0_HWd8z7Fk7S6gqC1cIraZ1MNoW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7490" cy="860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2" w:type="dxa"/>
          </w:tcPr>
          <w:p w14:paraId="1E697113" w14:textId="77777777" w:rsidR="009808BD" w:rsidRPr="00696582" w:rsidRDefault="0030043C" w:rsidP="009808BD">
            <w:pPr>
              <w:pStyle w:val="a7"/>
              <w:ind w:firstLine="0"/>
            </w:pPr>
            <w:r w:rsidRPr="00696582">
              <w:t>Форма с полями для добавления дисциплины.</w:t>
            </w:r>
          </w:p>
        </w:tc>
      </w:tr>
      <w:tr w:rsidR="00B66AF1" w:rsidRPr="00696582" w14:paraId="0FF72076" w14:textId="77777777" w:rsidTr="00DD776B">
        <w:tc>
          <w:tcPr>
            <w:tcW w:w="464" w:type="dxa"/>
          </w:tcPr>
          <w:p w14:paraId="478EE699" w14:textId="77777777" w:rsidR="009808BD" w:rsidRPr="00696582" w:rsidRDefault="00B66AF1" w:rsidP="00DD776B">
            <w:pPr>
              <w:pStyle w:val="a7"/>
              <w:ind w:firstLine="0"/>
              <w:jc w:val="center"/>
            </w:pPr>
            <w:r w:rsidRPr="00696582">
              <w:t>10</w:t>
            </w:r>
          </w:p>
        </w:tc>
        <w:tc>
          <w:tcPr>
            <w:tcW w:w="5398" w:type="dxa"/>
          </w:tcPr>
          <w:p w14:paraId="50315F29" w14:textId="77777777" w:rsidR="009808BD" w:rsidRPr="00696582" w:rsidRDefault="009808BD" w:rsidP="00DD776B">
            <w:pPr>
              <w:pStyle w:val="a7"/>
              <w:ind w:firstLine="0"/>
              <w:jc w:val="center"/>
            </w:pPr>
            <w:r w:rsidRPr="00696582"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1F4609F1" wp14:editId="5CF82F20">
                  <wp:extent cx="3324225" cy="822773"/>
                  <wp:effectExtent l="0" t="0" r="0" b="0"/>
                  <wp:docPr id="121" name="Рисунок 121" descr="https://lh5.googleusercontent.com/tQ188fHvmXiVZTd0O6djftp0coleqJ7buyGkk5U6U4U2kzrtxwrAOcnoQTFFbOVEZThbC3MFGIuqswWA3WJjFayuOeK9vtl1UlEBkmAzHy9rDwy_UPURGuoOTOmcxqHyFrBqawWoefxt5XNgf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lh5.googleusercontent.com/tQ188fHvmXiVZTd0O6djftp0coleqJ7buyGkk5U6U4U2kzrtxwrAOcnoQTFFbOVEZThbC3MFGIuqswWA3WJjFayuOeK9vtl1UlEBkmAzHy9rDwy_UPURGuoOTOmcxqHyFrBqawWoefxt5XNgf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2461" cy="827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2" w:type="dxa"/>
          </w:tcPr>
          <w:p w14:paraId="111C9119" w14:textId="77777777" w:rsidR="009808BD" w:rsidRPr="00696582" w:rsidRDefault="0030043C" w:rsidP="009808BD">
            <w:pPr>
              <w:pStyle w:val="a7"/>
              <w:ind w:firstLine="0"/>
            </w:pPr>
            <w:r w:rsidRPr="00696582">
              <w:t>Форма с полями для добавления дисциплины в программу специальности.</w:t>
            </w:r>
          </w:p>
        </w:tc>
      </w:tr>
      <w:tr w:rsidR="00B66AF1" w:rsidRPr="00696582" w14:paraId="07B1B3E0" w14:textId="77777777" w:rsidTr="00DD776B">
        <w:tc>
          <w:tcPr>
            <w:tcW w:w="464" w:type="dxa"/>
          </w:tcPr>
          <w:p w14:paraId="16A50112" w14:textId="77777777" w:rsidR="009808BD" w:rsidRPr="00696582" w:rsidRDefault="00B66AF1" w:rsidP="00DD776B">
            <w:pPr>
              <w:pStyle w:val="a7"/>
              <w:ind w:firstLine="0"/>
              <w:jc w:val="center"/>
            </w:pPr>
            <w:r w:rsidRPr="00696582">
              <w:t>11</w:t>
            </w:r>
          </w:p>
        </w:tc>
        <w:tc>
          <w:tcPr>
            <w:tcW w:w="5398" w:type="dxa"/>
          </w:tcPr>
          <w:p w14:paraId="5326DDD7" w14:textId="77777777" w:rsidR="009808BD" w:rsidRPr="00696582" w:rsidRDefault="00B66AF1" w:rsidP="00DD776B">
            <w:pPr>
              <w:pStyle w:val="a7"/>
              <w:ind w:firstLine="0"/>
              <w:jc w:val="center"/>
            </w:pPr>
            <w:r w:rsidRPr="00696582"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3834D0E4" wp14:editId="5D3E94BE">
                  <wp:extent cx="3314700" cy="864465"/>
                  <wp:effectExtent l="0" t="0" r="0" b="0"/>
                  <wp:docPr id="122" name="Рисунок 122" descr="https://lh4.googleusercontent.com/GVz32Qrwi4Hk4E5zkSKn6SZ5XJfsW5SbUZvK9ns51U_5MFcGk4YX-UFgruzcJ1VvVofry1H89dYVs92zrJmGxRHEBEnozyDxm1h_QFbq5EbGE5KDa9nfiUl1sw6szAWD-GHgrrtkTaClDN8C9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lh4.googleusercontent.com/GVz32Qrwi4Hk4E5zkSKn6SZ5XJfsW5SbUZvK9ns51U_5MFcGk4YX-UFgruzcJ1VvVofry1H89dYVs92zrJmGxRHEBEnozyDxm1h_QFbq5EbGE5KDa9nfiUl1sw6szAWD-GHgrrtkTaClDN8C9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430" cy="884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2" w:type="dxa"/>
          </w:tcPr>
          <w:p w14:paraId="151953D4" w14:textId="77777777" w:rsidR="009808BD" w:rsidRPr="00696582" w:rsidRDefault="0030043C" w:rsidP="009808BD">
            <w:pPr>
              <w:pStyle w:val="a7"/>
              <w:ind w:firstLine="0"/>
            </w:pPr>
            <w:r w:rsidRPr="00696582">
              <w:t>Форма с полями для добавления выдачи.</w:t>
            </w:r>
          </w:p>
        </w:tc>
      </w:tr>
      <w:tr w:rsidR="00B66AF1" w:rsidRPr="00696582" w14:paraId="69280AEE" w14:textId="77777777" w:rsidTr="00DD776B">
        <w:tc>
          <w:tcPr>
            <w:tcW w:w="464" w:type="dxa"/>
          </w:tcPr>
          <w:p w14:paraId="474E5345" w14:textId="77777777" w:rsidR="00B66AF1" w:rsidRPr="00696582" w:rsidRDefault="00B66AF1" w:rsidP="00DD776B">
            <w:pPr>
              <w:pStyle w:val="a7"/>
              <w:ind w:firstLine="0"/>
              <w:jc w:val="center"/>
            </w:pPr>
            <w:r w:rsidRPr="00696582">
              <w:t>12</w:t>
            </w:r>
          </w:p>
        </w:tc>
        <w:tc>
          <w:tcPr>
            <w:tcW w:w="5398" w:type="dxa"/>
          </w:tcPr>
          <w:p w14:paraId="22DD4F11" w14:textId="77777777" w:rsidR="00B66AF1" w:rsidRPr="00696582" w:rsidRDefault="00B66AF1" w:rsidP="00DD776B">
            <w:pPr>
              <w:pStyle w:val="a7"/>
              <w:ind w:firstLine="0"/>
              <w:jc w:val="center"/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</w:pPr>
            <w:r w:rsidRPr="00696582"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44DD15AA" wp14:editId="7094F006">
                  <wp:extent cx="1571625" cy="1434703"/>
                  <wp:effectExtent l="0" t="0" r="0" b="0"/>
                  <wp:docPr id="123" name="Рисунок 123" descr="https://lh4.googleusercontent.com/YASGgIj_H3W15kN8yxOMRT0FGv5CRJyf2upZdNAtWJUAa7CxZV8H_ndxQzNR0uUpI3lVXVGcIjR_zk6O8R8BdbXzfjRN3YxiIDP1cMM6m175nKYBku1BKtktzL1dK7cH0FH0-MBJhc23CEUbg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lh4.googleusercontent.com/YASGgIj_H3W15kN8yxOMRT0FGv5CRJyf2upZdNAtWJUAa7CxZV8H_ndxQzNR0uUpI3lVXVGcIjR_zk6O8R8BdbXzfjRN3YxiIDP1cMM6m175nKYBku1BKtktzL1dK7cH0FH0-MBJhc23CEUbg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819" cy="1444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2" w:type="dxa"/>
          </w:tcPr>
          <w:p w14:paraId="1F2F0037" w14:textId="77777777" w:rsidR="00B66AF1" w:rsidRPr="00696582" w:rsidRDefault="0030043C" w:rsidP="009808BD">
            <w:pPr>
              <w:pStyle w:val="a7"/>
              <w:ind w:firstLine="0"/>
            </w:pPr>
            <w:r w:rsidRPr="00696582">
              <w:t>Форма с полями для добавления издательства.</w:t>
            </w:r>
          </w:p>
        </w:tc>
      </w:tr>
      <w:tr w:rsidR="00B66AF1" w:rsidRPr="00696582" w14:paraId="3AD48BAD" w14:textId="77777777" w:rsidTr="00DD776B">
        <w:tc>
          <w:tcPr>
            <w:tcW w:w="464" w:type="dxa"/>
          </w:tcPr>
          <w:p w14:paraId="40383B35" w14:textId="77777777" w:rsidR="00B66AF1" w:rsidRPr="00696582" w:rsidRDefault="00B66AF1" w:rsidP="00DD776B">
            <w:pPr>
              <w:pStyle w:val="a7"/>
              <w:ind w:firstLine="0"/>
              <w:jc w:val="center"/>
            </w:pPr>
            <w:r w:rsidRPr="00696582">
              <w:t>13</w:t>
            </w:r>
          </w:p>
        </w:tc>
        <w:tc>
          <w:tcPr>
            <w:tcW w:w="5398" w:type="dxa"/>
          </w:tcPr>
          <w:p w14:paraId="48442590" w14:textId="77777777" w:rsidR="00B66AF1" w:rsidRPr="00696582" w:rsidRDefault="00B66AF1" w:rsidP="00DD776B">
            <w:pPr>
              <w:pStyle w:val="a7"/>
              <w:ind w:firstLine="0"/>
              <w:jc w:val="center"/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</w:pPr>
            <w:r w:rsidRPr="00696582"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1CC90B25" wp14:editId="67BD52BF">
                  <wp:extent cx="2066925" cy="810290"/>
                  <wp:effectExtent l="0" t="0" r="0" b="8890"/>
                  <wp:docPr id="124" name="Рисунок 124" descr="https://lh5.googleusercontent.com/W00aHvDsvclRfsDZlpCJcJJD1dQczcdlAqfG7HlChfq8LtNH6l4AZm7PD8KSaq0EkjTSx599O_UDQaj6PrE0TQlqxxuwuQIkCzc1wHxKyk-lepiNFxA3zhoSf7ZoX8779ULsOV5prq_IURQ7G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lh5.googleusercontent.com/W00aHvDsvclRfsDZlpCJcJJD1dQczcdlAqfG7HlChfq8LtNH6l4AZm7PD8KSaq0EkjTSx599O_UDQaj6PrE0TQlqxxuwuQIkCzc1wHxKyk-lepiNFxA3zhoSf7ZoX8779ULsOV5prq_IURQ7G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4682" cy="813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2" w:type="dxa"/>
          </w:tcPr>
          <w:p w14:paraId="7961DFD3" w14:textId="77777777" w:rsidR="00B66AF1" w:rsidRPr="00696582" w:rsidRDefault="0030043C" w:rsidP="009808BD">
            <w:pPr>
              <w:pStyle w:val="a7"/>
              <w:ind w:firstLine="0"/>
            </w:pPr>
            <w:r w:rsidRPr="00696582">
              <w:t>Форма с полями для добавления специальности.</w:t>
            </w:r>
          </w:p>
        </w:tc>
      </w:tr>
      <w:tr w:rsidR="00B66AF1" w:rsidRPr="00696582" w14:paraId="3F3EDA79" w14:textId="77777777" w:rsidTr="00DD776B">
        <w:tc>
          <w:tcPr>
            <w:tcW w:w="464" w:type="dxa"/>
          </w:tcPr>
          <w:p w14:paraId="06FF4697" w14:textId="77777777" w:rsidR="00B66AF1" w:rsidRPr="00696582" w:rsidRDefault="00B66AF1" w:rsidP="00DD776B">
            <w:pPr>
              <w:pStyle w:val="a7"/>
              <w:ind w:firstLine="0"/>
              <w:jc w:val="center"/>
            </w:pPr>
            <w:r w:rsidRPr="00696582">
              <w:t>14</w:t>
            </w:r>
          </w:p>
        </w:tc>
        <w:tc>
          <w:tcPr>
            <w:tcW w:w="5398" w:type="dxa"/>
          </w:tcPr>
          <w:p w14:paraId="0A43C110" w14:textId="77777777" w:rsidR="00B66AF1" w:rsidRPr="00696582" w:rsidRDefault="00B66AF1" w:rsidP="00DD776B">
            <w:pPr>
              <w:pStyle w:val="a7"/>
              <w:ind w:firstLine="0"/>
              <w:jc w:val="center"/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</w:pPr>
            <w:r w:rsidRPr="00696582"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651C4E17" wp14:editId="09ECA6FE">
                  <wp:extent cx="2562225" cy="710783"/>
                  <wp:effectExtent l="0" t="0" r="0" b="0"/>
                  <wp:docPr id="125" name="Рисунок 125" descr="https://lh4.googleusercontent.com/utmIJq7MRFo6mHUTU4L7tPE4AEoD2Zvi7Xzv9LBwETGmHcyW5khVsNXl7Dmr6yvkRCaa2zSQWmM_MDOcg00YmLjfuonabxFJSvLu2q8yl_5Dc0tO0RVy3n5egOTmrvxLLabE4YjD2dRkGtnL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s://lh4.googleusercontent.com/utmIJq7MRFo6mHUTU4L7tPE4AEoD2Zvi7Xzv9LBwETGmHcyW5khVsNXl7Dmr6yvkRCaa2zSQWmM_MDOcg00YmLjfuonabxFJSvLu2q8yl_5Dc0tO0RVy3n5egOTmrvxLLabE4YjD2dRkGtnL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3547" cy="716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2" w:type="dxa"/>
          </w:tcPr>
          <w:p w14:paraId="64522ABF" w14:textId="77777777" w:rsidR="00B66AF1" w:rsidRPr="00696582" w:rsidRDefault="0030043C" w:rsidP="009808BD">
            <w:pPr>
              <w:pStyle w:val="a7"/>
              <w:ind w:firstLine="0"/>
            </w:pPr>
            <w:r w:rsidRPr="00696582">
              <w:t>Форма с полями для добавления пользователя.</w:t>
            </w:r>
          </w:p>
        </w:tc>
      </w:tr>
      <w:tr w:rsidR="00B66AF1" w:rsidRPr="00696582" w14:paraId="401E4FEC" w14:textId="77777777" w:rsidTr="00DD776B">
        <w:tc>
          <w:tcPr>
            <w:tcW w:w="464" w:type="dxa"/>
          </w:tcPr>
          <w:p w14:paraId="69501BD0" w14:textId="77777777" w:rsidR="00B66AF1" w:rsidRPr="00696582" w:rsidRDefault="00B66AF1" w:rsidP="00DD776B">
            <w:pPr>
              <w:pStyle w:val="a7"/>
              <w:ind w:firstLine="0"/>
              <w:jc w:val="center"/>
            </w:pPr>
            <w:r w:rsidRPr="00696582">
              <w:t>15</w:t>
            </w:r>
          </w:p>
        </w:tc>
        <w:tc>
          <w:tcPr>
            <w:tcW w:w="5398" w:type="dxa"/>
          </w:tcPr>
          <w:p w14:paraId="4147DBD2" w14:textId="77777777" w:rsidR="00B66AF1" w:rsidRPr="00696582" w:rsidRDefault="00B66AF1" w:rsidP="00DD776B">
            <w:pPr>
              <w:pStyle w:val="a7"/>
              <w:ind w:firstLine="0"/>
              <w:jc w:val="center"/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</w:pPr>
            <w:r w:rsidRPr="00696582"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56CF218F" wp14:editId="63474922">
                  <wp:extent cx="2705100" cy="705483"/>
                  <wp:effectExtent l="0" t="0" r="0" b="0"/>
                  <wp:docPr id="126" name="Рисунок 126" descr="https://lh6.googleusercontent.com/NZeX9PuM_hAFpHKBoXsefLG_VxlPtgW7vddMm-UQDdhdQIAN8PyrTY6Jj-KF4RLZ1bo0NnsP8kVIenjbZ-H0rwKBlb3H5cxxDHnDpybtbCRV5uVYB1TkpKXYFS00JaQRRI-eDkqyN2--HsY_a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s://lh6.googleusercontent.com/NZeX9PuM_hAFpHKBoXsefLG_VxlPtgW7vddMm-UQDdhdQIAN8PyrTY6Jj-KF4RLZ1bo0NnsP8kVIenjbZ-H0rwKBlb3H5cxxDHnDpybtbCRV5uVYB1TkpKXYFS00JaQRRI-eDkqyN2--HsY_a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6895" cy="7189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2" w:type="dxa"/>
          </w:tcPr>
          <w:p w14:paraId="7CC8D848" w14:textId="77777777" w:rsidR="0030043C" w:rsidRPr="00696582" w:rsidRDefault="0030043C" w:rsidP="009808BD">
            <w:pPr>
              <w:pStyle w:val="a7"/>
              <w:ind w:firstLine="0"/>
            </w:pPr>
            <w:r w:rsidRPr="00696582">
              <w:t>Форма с полями для редактирования пользователя.</w:t>
            </w:r>
          </w:p>
        </w:tc>
      </w:tr>
      <w:tr w:rsidR="00B66AF1" w:rsidRPr="00696582" w14:paraId="6EF3C598" w14:textId="77777777" w:rsidTr="00DD776B">
        <w:tc>
          <w:tcPr>
            <w:tcW w:w="464" w:type="dxa"/>
          </w:tcPr>
          <w:p w14:paraId="65ECDDAF" w14:textId="77777777" w:rsidR="00B66AF1" w:rsidRPr="00696582" w:rsidRDefault="00B66AF1" w:rsidP="00DD776B">
            <w:pPr>
              <w:pStyle w:val="a7"/>
              <w:ind w:firstLine="0"/>
              <w:jc w:val="center"/>
            </w:pPr>
            <w:r w:rsidRPr="00696582">
              <w:t>16</w:t>
            </w:r>
          </w:p>
        </w:tc>
        <w:tc>
          <w:tcPr>
            <w:tcW w:w="5398" w:type="dxa"/>
          </w:tcPr>
          <w:p w14:paraId="4B017151" w14:textId="77777777" w:rsidR="00B66AF1" w:rsidRPr="00696582" w:rsidRDefault="00B66AF1" w:rsidP="00DD776B">
            <w:pPr>
              <w:pStyle w:val="a7"/>
              <w:ind w:firstLine="0"/>
              <w:jc w:val="center"/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</w:pPr>
            <w:r w:rsidRPr="00696582"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40CD838E" wp14:editId="273CAF23">
                  <wp:extent cx="2600325" cy="574490"/>
                  <wp:effectExtent l="0" t="0" r="0" b="0"/>
                  <wp:docPr id="127" name="Рисунок 127" descr="https://lh6.googleusercontent.com/mPInsyioekWMZZILVAlo3Riw2lMSIUJIrdOiPQrO-n_jl1If8JRpTm7vh2CewyVDxOQv5GOQ3bEAz4cK5l5K-Xtu3ISAWy0a4g-ziQ0Lc0_9cTcf4eGok4sSZPJho6xEUo1XubRFOmva5HDma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lh6.googleusercontent.com/mPInsyioekWMZZILVAlo3Riw2lMSIUJIrdOiPQrO-n_jl1If8JRpTm7vh2CewyVDxOQv5GOQ3bEAz4cK5l5K-Xtu3ISAWy0a4g-ziQ0Lc0_9cTcf4eGok4sSZPJho6xEUo1XubRFOmva5HDma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2215" cy="581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2" w:type="dxa"/>
          </w:tcPr>
          <w:p w14:paraId="11651C1A" w14:textId="77777777" w:rsidR="00B66AF1" w:rsidRPr="00696582" w:rsidRDefault="0030043C" w:rsidP="009808BD">
            <w:pPr>
              <w:pStyle w:val="a7"/>
              <w:ind w:firstLine="0"/>
            </w:pPr>
            <w:r w:rsidRPr="00696582">
              <w:t>Форма с полями для закрытия выдачи.</w:t>
            </w:r>
          </w:p>
        </w:tc>
      </w:tr>
      <w:tr w:rsidR="00B66AF1" w:rsidRPr="00696582" w14:paraId="27010395" w14:textId="77777777" w:rsidTr="00DD776B">
        <w:tc>
          <w:tcPr>
            <w:tcW w:w="464" w:type="dxa"/>
          </w:tcPr>
          <w:p w14:paraId="18F0423F" w14:textId="77777777" w:rsidR="00B66AF1" w:rsidRPr="00696582" w:rsidRDefault="00B66AF1" w:rsidP="00DD776B">
            <w:pPr>
              <w:pStyle w:val="a7"/>
              <w:ind w:firstLine="0"/>
              <w:jc w:val="center"/>
            </w:pPr>
            <w:r w:rsidRPr="00696582">
              <w:t>17</w:t>
            </w:r>
          </w:p>
        </w:tc>
        <w:tc>
          <w:tcPr>
            <w:tcW w:w="5398" w:type="dxa"/>
          </w:tcPr>
          <w:p w14:paraId="542A1F43" w14:textId="77777777" w:rsidR="00B66AF1" w:rsidRPr="00696582" w:rsidRDefault="00B66AF1" w:rsidP="00DD776B">
            <w:pPr>
              <w:pStyle w:val="a7"/>
              <w:ind w:firstLine="0"/>
              <w:jc w:val="center"/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</w:pPr>
            <w:r w:rsidRPr="00696582"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5E178F4E" wp14:editId="48E18903">
                  <wp:extent cx="1847850" cy="917786"/>
                  <wp:effectExtent l="0" t="0" r="0" b="0"/>
                  <wp:docPr id="128" name="Рисунок 128" descr="https://lh3.googleusercontent.com/qGKg8BUKHVThr_Z1tzP136KoFCa7nrVIfOmQLoyhyZ9hGQQbh1ag18coz9oB8xEHM4qfOMQf0sgrDz3nHnIUIR-dJFsKRBEV6mVWq4ZVEc-GKwk2Wa2wSo5vgWC8BzJIBMElie6guPyXfWHsk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ttps://lh3.googleusercontent.com/qGKg8BUKHVThr_Z1tzP136KoFCa7nrVIfOmQLoyhyZ9hGQQbh1ag18coz9oB8xEHM4qfOMQf0sgrDz3nHnIUIR-dJFsKRBEV6mVWq4ZVEc-GKwk2Wa2wSo5vgWC8BzJIBMElie6guPyXfWHsk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3165" cy="925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2" w:type="dxa"/>
          </w:tcPr>
          <w:p w14:paraId="6EFE25E7" w14:textId="77777777" w:rsidR="00B66AF1" w:rsidRPr="00696582" w:rsidRDefault="0030043C" w:rsidP="009808BD">
            <w:pPr>
              <w:pStyle w:val="a7"/>
              <w:ind w:firstLine="0"/>
            </w:pPr>
            <w:r w:rsidRPr="00696582">
              <w:t>Форма для подтверждения.</w:t>
            </w:r>
          </w:p>
        </w:tc>
      </w:tr>
    </w:tbl>
    <w:p w14:paraId="6CF33DEC" w14:textId="77777777" w:rsidR="009808BD" w:rsidRPr="00696582" w:rsidRDefault="009808BD" w:rsidP="00565BC4">
      <w:pPr>
        <w:pStyle w:val="a7"/>
      </w:pPr>
    </w:p>
    <w:p w14:paraId="4A9B7BEC" w14:textId="77777777" w:rsidR="00565BC4" w:rsidRPr="00696582" w:rsidRDefault="00565BC4" w:rsidP="00B430F3">
      <w:pPr>
        <w:pStyle w:val="aa"/>
        <w:rPr>
          <w:lang w:val="ru-RU"/>
        </w:rPr>
      </w:pPr>
      <w:r w:rsidRPr="00696582">
        <w:rPr>
          <w:lang w:val="ru-RU"/>
        </w:rPr>
        <w:br w:type="column"/>
      </w:r>
      <w:bookmarkStart w:id="19" w:name="_Toc116939230"/>
      <w:r w:rsidR="00EB004F" w:rsidRPr="00696582">
        <w:rPr>
          <w:lang w:val="ru-RU"/>
        </w:rPr>
        <w:lastRenderedPageBreak/>
        <w:t>6 Инструкция пользователя</w:t>
      </w:r>
      <w:bookmarkEnd w:id="19"/>
    </w:p>
    <w:p w14:paraId="49EDE9DF" w14:textId="77777777" w:rsidR="00476163" w:rsidRPr="00696582" w:rsidRDefault="00476163" w:rsidP="00476163">
      <w:pPr>
        <w:pStyle w:val="a7"/>
      </w:pPr>
      <w:r w:rsidRPr="00696582">
        <w:t>При запуске программы необходимо ввести логин и пароль. В зависимости от роли, пользователю доступен разный функционал.</w:t>
      </w:r>
    </w:p>
    <w:p w14:paraId="4731E162" w14:textId="77777777" w:rsidR="00565BC4" w:rsidRPr="00696582" w:rsidRDefault="00476163" w:rsidP="00476163">
      <w:pPr>
        <w:pStyle w:val="22"/>
      </w:pPr>
      <w:bookmarkStart w:id="20" w:name="_Toc116939231"/>
      <w:r w:rsidRPr="00696582">
        <w:t xml:space="preserve">6.1 Инструкция </w:t>
      </w:r>
      <w:r w:rsidR="00C022B7" w:rsidRPr="00696582">
        <w:t>библиотекаря</w:t>
      </w:r>
      <w:bookmarkEnd w:id="20"/>
    </w:p>
    <w:p w14:paraId="5FA0507B" w14:textId="77777777" w:rsidR="006B758F" w:rsidRPr="00696582" w:rsidRDefault="006B758F" w:rsidP="006B758F">
      <w:pPr>
        <w:pStyle w:val="a7"/>
      </w:pPr>
      <w:r w:rsidRPr="00696582">
        <w:t>При входе в аккаунт открывается меню, в котором всего 2 кнопки, одна из которых ведёт к управлению пользователями и выдачами, а другая – к подготовке формы 4 (рис. 6.1).</w:t>
      </w:r>
    </w:p>
    <w:p w14:paraId="243C5D65" w14:textId="77777777" w:rsidR="00476163" w:rsidRPr="00696582" w:rsidRDefault="006B758F" w:rsidP="000714B8">
      <w:pPr>
        <w:pStyle w:val="a7"/>
        <w:jc w:val="center"/>
      </w:pPr>
      <w:r w:rsidRPr="00696582">
        <w:rPr>
          <w:noProof/>
        </w:rPr>
        <w:drawing>
          <wp:inline distT="0" distB="0" distL="0" distR="0" wp14:anchorId="0F522497" wp14:editId="5D5268EE">
            <wp:extent cx="3676650" cy="2674466"/>
            <wp:effectExtent l="0" t="0" r="0" b="0"/>
            <wp:docPr id="4" name="Рисунок 4" descr="https://sun9-36.userapi.com/s/v1/ig2/NYxD17aF9rKZXKUwCUCP-8vbEK-Bmvhq0sQ7mgJsrS_n7FEaNgpEVcH7YjToCdAr0aaoUbco-qsdJzW1MtAzAG7u.jpg?size=620x451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6.userapi.com/s/v1/ig2/NYxD17aF9rKZXKUwCUCP-8vbEK-Bmvhq0sQ7mgJsrS_n7FEaNgpEVcH7YjToCdAr0aaoUbco-qsdJzW1MtAzAG7u.jpg?size=620x451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850" cy="268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7B5F2" w14:textId="77777777" w:rsidR="000714B8" w:rsidRPr="00696582" w:rsidRDefault="000714B8" w:rsidP="000714B8">
      <w:pPr>
        <w:pStyle w:val="a7"/>
        <w:jc w:val="center"/>
      </w:pPr>
      <w:r w:rsidRPr="00696582">
        <w:t xml:space="preserve">Рисунок 6.1 – </w:t>
      </w:r>
      <w:r w:rsidR="006B758F" w:rsidRPr="00696582">
        <w:t>Главное меню библиотекаря</w:t>
      </w:r>
    </w:p>
    <w:p w14:paraId="006BDEFB" w14:textId="77777777" w:rsidR="00FC35BF" w:rsidRPr="00696582" w:rsidRDefault="009260C7" w:rsidP="000714B8">
      <w:pPr>
        <w:pStyle w:val="a7"/>
      </w:pPr>
      <w:r w:rsidRPr="00696582">
        <w:t>При нажатии на кнопку «Подготовка формы 4» открывается</w:t>
      </w:r>
      <w:r w:rsidR="00FC35BF" w:rsidRPr="00696582">
        <w:t xml:space="preserve"> (рис.6.2).</w:t>
      </w:r>
      <w:r w:rsidR="00281F27" w:rsidRPr="00696582">
        <w:t xml:space="preserve"> На</w:t>
      </w:r>
      <w:r w:rsidR="00125C58" w:rsidRPr="00696582">
        <w:t xml:space="preserve"> ней предоставляется возможность по нажатию кнопки создать </w:t>
      </w:r>
      <w:r w:rsidR="00125C58" w:rsidRPr="00696582">
        <w:rPr>
          <w:lang w:val="en-US"/>
        </w:rPr>
        <w:t>pdf</w:t>
      </w:r>
      <w:r w:rsidR="00125C58" w:rsidRPr="00696582">
        <w:t xml:space="preserve"> файл для печати формы 4.</w:t>
      </w:r>
    </w:p>
    <w:p w14:paraId="45560366" w14:textId="77777777" w:rsidR="000714B8" w:rsidRPr="00696582" w:rsidRDefault="00281F27" w:rsidP="000714B8">
      <w:pPr>
        <w:pStyle w:val="a7"/>
        <w:jc w:val="center"/>
        <w:rPr>
          <w:lang w:val="en-US"/>
        </w:rPr>
      </w:pPr>
      <w:r w:rsidRPr="00696582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D905584" wp14:editId="652D87BC">
            <wp:extent cx="3387704" cy="2447925"/>
            <wp:effectExtent l="0" t="0" r="3810" b="0"/>
            <wp:docPr id="17" name="Рисунок 17" descr="https://lh3.googleusercontent.com/obyZPKYqS4DKSsONISi4IKh6yr_1B1h5bpDVAlnA5ApaEzOMp5R259PJgQj_qotprHDqSjTSKLvGle8HnD-UluMz-_tURiR9t6P40ENeV2eyZ7ZXO9HAdZt9vY3eyaFtLnF5qKJpMjRYyDHQ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obyZPKYqS4DKSsONISi4IKh6yr_1B1h5bpDVAlnA5ApaEzOMp5R259PJgQj_qotprHDqSjTSKLvGle8HnD-UluMz-_tURiR9t6P40ENeV2eyZ7ZXO9HAdZt9vY3eyaFtLnF5qKJpMjRYyDHQAQ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98" cy="24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D2D16" w14:textId="77777777" w:rsidR="000714B8" w:rsidRPr="00696582" w:rsidRDefault="000714B8" w:rsidP="000714B8">
      <w:pPr>
        <w:pStyle w:val="a7"/>
        <w:jc w:val="center"/>
      </w:pPr>
      <w:r w:rsidRPr="00696582">
        <w:t xml:space="preserve">Рисунок 6.2 – </w:t>
      </w:r>
      <w:r w:rsidR="00281F27" w:rsidRPr="00696582">
        <w:t>Подготовка формы 4</w:t>
      </w:r>
    </w:p>
    <w:p w14:paraId="4D475971" w14:textId="77777777" w:rsidR="000714B8" w:rsidRPr="00696582" w:rsidRDefault="00125C58" w:rsidP="00FC35BF">
      <w:pPr>
        <w:pStyle w:val="afd"/>
      </w:pPr>
      <w:r w:rsidRPr="00696582">
        <w:t xml:space="preserve">При нажатии на кнопку «Управление пользователями и выдачами» открывается основное окно библиотекаря, на котором отображаются пользователи, формуляр выбранного в данный момент пользователя и кнопки для переходов в другие формы, </w:t>
      </w:r>
      <w:proofErr w:type="gramStart"/>
      <w:r w:rsidRPr="00696582">
        <w:t xml:space="preserve">которые </w:t>
      </w:r>
      <w:r w:rsidR="00FC35BF" w:rsidRPr="00696582">
        <w:t xml:space="preserve"> (</w:t>
      </w:r>
      <w:proofErr w:type="gramEnd"/>
      <w:r w:rsidR="00FC35BF" w:rsidRPr="00696582">
        <w:t>рис. 6.3).</w:t>
      </w:r>
      <w:r w:rsidR="00A702B3" w:rsidRPr="00696582">
        <w:t xml:space="preserve"> Также есть флажок, с помощью которого можно показать или скрыть закрытые выдачи, на основе </w:t>
      </w:r>
      <w:r w:rsidR="007E2E5E" w:rsidRPr="00696582">
        <w:t>о</w:t>
      </w:r>
      <w:r w:rsidR="00A702B3" w:rsidRPr="00696582">
        <w:t>тображающихся выдач будет формироваться формуляр по нажатию кнопки</w:t>
      </w:r>
      <w:r w:rsidR="007E2E5E" w:rsidRPr="00696582">
        <w:t xml:space="preserve"> «Создать файл для печати формуляра».</w:t>
      </w:r>
    </w:p>
    <w:p w14:paraId="453F2396" w14:textId="77777777" w:rsidR="000714B8" w:rsidRPr="00696582" w:rsidRDefault="00125C58" w:rsidP="000714B8">
      <w:pPr>
        <w:pStyle w:val="a7"/>
        <w:jc w:val="center"/>
      </w:pPr>
      <w:r w:rsidRPr="00696582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EBD2EE3" wp14:editId="5ABC6A0B">
            <wp:extent cx="4257531" cy="2828925"/>
            <wp:effectExtent l="0" t="0" r="0" b="0"/>
            <wp:docPr id="18" name="Рисунок 18" descr="https://lh3.googleusercontent.com/wq5SEYSF5SP8UJKZqBbGs91P7BxevW0ghYsSoxT-yT6shAmpWx0cBQtYnww0_dVjZDCvBEWizjZZcBiZBjsJdIPvJJ4vny_dMsGqUvvYItETu2BOGTCRgsp8w039PJ_R2nJmvpxE7xgLgsilu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wq5SEYSF5SP8UJKZqBbGs91P7BxevW0ghYsSoxT-yT6shAmpWx0cBQtYnww0_dVjZDCvBEWizjZZcBiZBjsJdIPvJJ4vny_dMsGqUvvYItETu2BOGTCRgsp8w039PJ_R2nJmvpxE7xgLgsiluw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568" cy="284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4FBAC" w14:textId="77777777" w:rsidR="000714B8" w:rsidRPr="00696582" w:rsidRDefault="000714B8" w:rsidP="000714B8">
      <w:pPr>
        <w:pStyle w:val="a7"/>
        <w:jc w:val="center"/>
      </w:pPr>
      <w:r w:rsidRPr="00696582">
        <w:t xml:space="preserve">Рисунок 6.3 – </w:t>
      </w:r>
      <w:r w:rsidR="00125C58" w:rsidRPr="00696582">
        <w:t>Управление пользователями и выдачами</w:t>
      </w:r>
    </w:p>
    <w:p w14:paraId="4B77C894" w14:textId="77777777" w:rsidR="00C5799E" w:rsidRPr="00696582" w:rsidRDefault="00125C58" w:rsidP="00C5799E">
      <w:pPr>
        <w:pStyle w:val="a7"/>
        <w:jc w:val="left"/>
      </w:pPr>
      <w:r w:rsidRPr="00696582">
        <w:t>Поскольку формы, в которые позволяет переходить выше представленное окно, имеют один и тот же принцип и похожие интерфейсы, представим одно из них – добавление пользователя (рис. 6.4).</w:t>
      </w:r>
      <w:r w:rsidR="00D958F4" w:rsidRPr="00696582">
        <w:t xml:space="preserve"> В нём представлены поля для ввода или выбора данных и кнопка для выполнения операции. </w:t>
      </w:r>
      <w:r w:rsidRPr="00696582">
        <w:t xml:space="preserve"> Остальные выполняют функцию, одноимённую с кнопкой, с помощью которой вызывается форма для выполнения данной функции (рис. 6.3)</w:t>
      </w:r>
      <w:r w:rsidR="00D958F4" w:rsidRPr="00696582">
        <w:t>.</w:t>
      </w:r>
      <w:r w:rsidR="002057F9" w:rsidRPr="00696582">
        <w:t xml:space="preserve"> Формы, соответствующие </w:t>
      </w:r>
      <w:proofErr w:type="gramStart"/>
      <w:r w:rsidR="002057F9" w:rsidRPr="00696582">
        <w:t>кнопкам</w:t>
      </w:r>
      <w:proofErr w:type="gramEnd"/>
      <w:r w:rsidR="002057F9" w:rsidRPr="00696582">
        <w:t xml:space="preserve"> можно увидеть в таблице 5.1.</w:t>
      </w:r>
    </w:p>
    <w:p w14:paraId="4D56C077" w14:textId="77777777" w:rsidR="00FC35BF" w:rsidRPr="00696582" w:rsidRDefault="00D958F4" w:rsidP="00FC35BF">
      <w:pPr>
        <w:pStyle w:val="afd"/>
        <w:jc w:val="center"/>
      </w:pPr>
      <w:r w:rsidRPr="00696582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93D0EF4" wp14:editId="067349C9">
            <wp:extent cx="4635312" cy="1285875"/>
            <wp:effectExtent l="0" t="0" r="0" b="0"/>
            <wp:docPr id="19" name="Рисунок 19" descr="https://lh4.googleusercontent.com/utmIJq7MRFo6mHUTU4L7tPE4AEoD2Zvi7Xzv9LBwETGmHcyW5khVsNXl7Dmr6yvkRCaa2zSQWmM_MDOcg00YmLjfuonabxFJSvLu2q8yl_5Dc0tO0RVy3n5egOTmrvxLLabE4YjD2dRkGtnL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4.googleusercontent.com/utmIJq7MRFo6mHUTU4L7tPE4AEoD2Zvi7Xzv9LBwETGmHcyW5khVsNXl7Dmr6yvkRCaa2zSQWmM_MDOcg00YmLjfuonabxFJSvLu2q8yl_5Dc0tO0RVy3n5egOTmrvxLLabE4YjD2dRkGtnL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71" cy="1300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261E3" w14:textId="77777777" w:rsidR="00FC35BF" w:rsidRPr="00696582" w:rsidRDefault="00FC35BF" w:rsidP="00FC35BF">
      <w:pPr>
        <w:pStyle w:val="a7"/>
        <w:jc w:val="center"/>
      </w:pPr>
      <w:r w:rsidRPr="00696582">
        <w:t xml:space="preserve">Рисунок 6.4 – </w:t>
      </w:r>
      <w:r w:rsidR="007D3744" w:rsidRPr="00696582">
        <w:t xml:space="preserve">Добавление </w:t>
      </w:r>
      <w:r w:rsidR="00D958F4" w:rsidRPr="00696582">
        <w:t>пользователя</w:t>
      </w:r>
    </w:p>
    <w:p w14:paraId="0611EDFA" w14:textId="77777777" w:rsidR="000714B8" w:rsidRPr="00696582" w:rsidRDefault="000714B8" w:rsidP="000714B8">
      <w:pPr>
        <w:pStyle w:val="a7"/>
        <w:jc w:val="center"/>
      </w:pPr>
    </w:p>
    <w:p w14:paraId="78E33F3F" w14:textId="77777777" w:rsidR="007D1C5D" w:rsidRPr="00696582" w:rsidRDefault="00696582" w:rsidP="007D1C5D">
      <w:pPr>
        <w:pStyle w:val="22"/>
      </w:pPr>
      <w:bookmarkStart w:id="21" w:name="_Toc116939232"/>
      <w:r>
        <w:t>6.2</w:t>
      </w:r>
      <w:r w:rsidR="007D1C5D" w:rsidRPr="00696582">
        <w:t xml:space="preserve"> Инструкция книговеда</w:t>
      </w:r>
      <w:bookmarkEnd w:id="21"/>
    </w:p>
    <w:p w14:paraId="40FE5344" w14:textId="77777777" w:rsidR="007D1C5D" w:rsidRPr="00696582" w:rsidRDefault="007D1C5D" w:rsidP="007D1C5D">
      <w:pPr>
        <w:pStyle w:val="a7"/>
      </w:pPr>
      <w:r w:rsidRPr="00696582">
        <w:t>Сотрудник, работающий с книгами в библиотеке, может осуществлять добавление книг</w:t>
      </w:r>
      <w:r w:rsidR="007E2E5E" w:rsidRPr="00696582">
        <w:t>, добавление дисциплины в программу специальности.</w:t>
      </w:r>
    </w:p>
    <w:p w14:paraId="77CD2972" w14:textId="77777777" w:rsidR="007D1C5D" w:rsidRPr="00696582" w:rsidRDefault="007D1C5D" w:rsidP="007D1C5D">
      <w:pPr>
        <w:pStyle w:val="a7"/>
      </w:pPr>
      <w:r w:rsidRPr="00696582">
        <w:t xml:space="preserve">При входе в аккаунт отображается </w:t>
      </w:r>
      <w:r w:rsidR="007E2E5E" w:rsidRPr="00696582">
        <w:t>стартовое окно</w:t>
      </w:r>
      <w:r w:rsidR="002057F9" w:rsidRPr="00696582">
        <w:t xml:space="preserve"> (рис. 6.6)</w:t>
      </w:r>
      <w:r w:rsidR="007E2E5E" w:rsidRPr="00696582">
        <w:t>, которое позволяет перейти в форму, служащую для подготовки к печати формы 4</w:t>
      </w:r>
      <w:r w:rsidRPr="00696582">
        <w:t xml:space="preserve"> (рис. 6.</w:t>
      </w:r>
      <w:r w:rsidR="007E2E5E" w:rsidRPr="00696582">
        <w:t>2</w:t>
      </w:r>
      <w:r w:rsidRPr="00696582">
        <w:t>)</w:t>
      </w:r>
      <w:r w:rsidR="007E2E5E" w:rsidRPr="00696582">
        <w:t>, управлять банком книг и перейти в формуляр читателя – на случай, если книговед пользуется книгами библиотеки</w:t>
      </w:r>
      <w:r w:rsidRPr="00696582">
        <w:t>.</w:t>
      </w:r>
    </w:p>
    <w:p w14:paraId="14BC0123" w14:textId="77777777" w:rsidR="002057F9" w:rsidRPr="00696582" w:rsidRDefault="002057F9" w:rsidP="002057F9">
      <w:pPr>
        <w:pStyle w:val="a7"/>
        <w:jc w:val="center"/>
      </w:pPr>
      <w:r w:rsidRPr="00696582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0FE25EC4" wp14:editId="7A5A4843">
            <wp:extent cx="2486025" cy="2494284"/>
            <wp:effectExtent l="0" t="0" r="0" b="1270"/>
            <wp:docPr id="22" name="Рисунок 22" descr="https://lh3.googleusercontent.com/v3qEberrneWtunCiKcLIoEmjJ42LNloYHkc9sY8pQUNLWEwN5HHFfF2NVGC8O0o5qNvpDSb_kMgsIcde7ZifASO-T1TSqo5Qb18yiHFw0YEOohe0Pci01ouZvhGM7z1nDyDtOgPpyojS044Vg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v3qEberrneWtunCiKcLIoEmjJ42LNloYHkc9sY8pQUNLWEwN5HHFfF2NVGC8O0o5qNvpDSb_kMgsIcde7ZifASO-T1TSqo5Qb18yiHFw0YEOohe0Pci01ouZvhGM7z1nDyDtOgPpyojS044Vgw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591" cy="250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465F9" w14:textId="77777777" w:rsidR="002057F9" w:rsidRPr="00696582" w:rsidRDefault="002057F9" w:rsidP="002057F9">
      <w:pPr>
        <w:pStyle w:val="afd"/>
        <w:jc w:val="center"/>
      </w:pPr>
      <w:r w:rsidRPr="00696582">
        <w:t>Рисунок 6.5 – Основное окно книговеда</w:t>
      </w:r>
    </w:p>
    <w:p w14:paraId="7148B528" w14:textId="77777777" w:rsidR="002057F9" w:rsidRPr="00696582" w:rsidRDefault="002057F9" w:rsidP="007D1C5D">
      <w:pPr>
        <w:pStyle w:val="a7"/>
      </w:pPr>
    </w:p>
    <w:p w14:paraId="0D5AA61D" w14:textId="77777777" w:rsidR="007E2E5E" w:rsidRPr="00696582" w:rsidRDefault="007E2E5E" w:rsidP="007D1C5D">
      <w:pPr>
        <w:pStyle w:val="a7"/>
      </w:pPr>
      <w:r w:rsidRPr="00696582">
        <w:t>Рассмотрим основную форму книговеда</w:t>
      </w:r>
      <w:r w:rsidR="002057F9" w:rsidRPr="00696582">
        <w:t xml:space="preserve"> (рис 6.5)</w:t>
      </w:r>
      <w:r w:rsidRPr="00696582">
        <w:t>. В ней будет представлен</w:t>
      </w:r>
      <w:r w:rsidR="00587FC6" w:rsidRPr="00696582">
        <w:t>ы данные пользователя,</w:t>
      </w:r>
      <w:r w:rsidRPr="00696582">
        <w:t xml:space="preserve"> банк книг, </w:t>
      </w:r>
      <w:r w:rsidR="002057F9" w:rsidRPr="00696582">
        <w:t>а также кнопки, вызывающие формы, по принципу похожие на аналогичные формы для выполнения задач библиотекаря и выполняющие одноимённые функции, с ними можно ознакомиться в таблице 5.1.</w:t>
      </w:r>
    </w:p>
    <w:p w14:paraId="69A34D45" w14:textId="77777777" w:rsidR="007D1C5D" w:rsidRPr="00696582" w:rsidRDefault="002057F9" w:rsidP="007D1C5D">
      <w:pPr>
        <w:pStyle w:val="a7"/>
        <w:jc w:val="center"/>
      </w:pPr>
      <w:r w:rsidRPr="00696582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49321FB" wp14:editId="4B8B8CE6">
            <wp:extent cx="3726407" cy="2457450"/>
            <wp:effectExtent l="0" t="0" r="7620" b="0"/>
            <wp:docPr id="20" name="Рисунок 20" descr="https://lh4.googleusercontent.com/Xj2YlvXzq0gEg-Inv0uzx-Y4zir_LV2J5ouEyQAJpWRuEDtymLEAugvJ7tOCNY3MfP6BJZWwchrBXU5G2IYUGEFwSFSSLCjwZZG_ixz4N6jPggpHFAGfYjd9MQrc-4fpu25dR-WB-YCSbQ2K1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Xj2YlvXzq0gEg-Inv0uzx-Y4zir_LV2J5ouEyQAJpWRuEDtymLEAugvJ7tOCNY3MfP6BJZWwchrBXU5G2IYUGEFwSFSSLCjwZZG_ixz4N6jPggpHFAGfYjd9MQrc-4fpu25dR-WB-YCSbQ2K1Q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74" cy="2472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84CBF" w14:textId="77777777" w:rsidR="007D1C5D" w:rsidRPr="00696582" w:rsidRDefault="002057F9" w:rsidP="007D1C5D">
      <w:pPr>
        <w:pStyle w:val="afd"/>
        <w:jc w:val="center"/>
      </w:pPr>
      <w:r w:rsidRPr="00696582">
        <w:t>Рисунок 6.6</w:t>
      </w:r>
      <w:r w:rsidR="007D1C5D" w:rsidRPr="00696582">
        <w:t xml:space="preserve"> – Главное меню книговеда</w:t>
      </w:r>
    </w:p>
    <w:p w14:paraId="5D051ED1" w14:textId="77777777" w:rsidR="007D1C5D" w:rsidRPr="00696582" w:rsidRDefault="002057F9" w:rsidP="007D1C5D">
      <w:pPr>
        <w:pStyle w:val="afd"/>
      </w:pPr>
      <w:r w:rsidRPr="00696582">
        <w:t>Р</w:t>
      </w:r>
      <w:r w:rsidR="00587FC6" w:rsidRPr="00696582">
        <w:t>ассмотрим форму, вызываемую кнопкой «Кабинет читателя» из основного меню книговеда (рис. 6.7). На ней отображаются данные пользователя, представлен формуляр с возможностью показать или скрыть скрытые выдачи, а также присутствует возможность подготовки документа для печати формуляра.</w:t>
      </w:r>
    </w:p>
    <w:p w14:paraId="287C1331" w14:textId="77777777" w:rsidR="007D1C5D" w:rsidRPr="00696582" w:rsidRDefault="00587FC6" w:rsidP="007D1C5D">
      <w:pPr>
        <w:pStyle w:val="afd"/>
        <w:jc w:val="center"/>
      </w:pPr>
      <w:r w:rsidRPr="00696582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43A930FE" wp14:editId="4CC94728">
            <wp:extent cx="3063998" cy="2667000"/>
            <wp:effectExtent l="0" t="0" r="3175" b="0"/>
            <wp:docPr id="25" name="Рисунок 25" descr="https://lh5.googleusercontent.com/pWgj5UimCj_1XLfHs6dBCxu9DeGpJIsezHSHHa6RZIBGVpYQ24xF1Hk_-OQeXow4-SpKCTL66QZf8hc74Mauif_Hy6_THbULLPRdHHXac7CiBMKx2FrcMCm1V31iDiX3abpFQ5jRjiZHcbJEK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pWgj5UimCj_1XLfHs6dBCxu9DeGpJIsezHSHHa6RZIBGVpYQ24xF1Hk_-OQeXow4-SpKCTL66QZf8hc74Mauif_Hy6_THbULLPRdHHXac7CiBMKx2FrcMCm1V31iDiX3abpFQ5jRjiZHcbJEKQ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039" cy="273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8FB6B" w14:textId="77777777" w:rsidR="007D1C5D" w:rsidRPr="00696582" w:rsidRDefault="007D1C5D" w:rsidP="007D1C5D">
      <w:pPr>
        <w:pStyle w:val="afd"/>
        <w:jc w:val="center"/>
      </w:pPr>
      <w:r w:rsidRPr="00696582">
        <w:t>Рисунок 6.</w:t>
      </w:r>
      <w:r w:rsidR="00587FC6" w:rsidRPr="00696582">
        <w:t>7</w:t>
      </w:r>
      <w:r w:rsidRPr="00696582">
        <w:t xml:space="preserve"> – </w:t>
      </w:r>
      <w:r w:rsidR="00587FC6" w:rsidRPr="00696582">
        <w:t>Кабинет читателя</w:t>
      </w:r>
    </w:p>
    <w:p w14:paraId="7CD20FAF" w14:textId="77777777" w:rsidR="00696582" w:rsidRPr="00696582" w:rsidRDefault="00696582" w:rsidP="00696582">
      <w:pPr>
        <w:pStyle w:val="22"/>
      </w:pPr>
      <w:bookmarkStart w:id="22" w:name="_Toc116939233"/>
      <w:r>
        <w:t>6.3</w:t>
      </w:r>
      <w:r w:rsidRPr="00696582">
        <w:t xml:space="preserve"> Инструкция </w:t>
      </w:r>
      <w:r>
        <w:t>читателя</w:t>
      </w:r>
      <w:bookmarkEnd w:id="22"/>
    </w:p>
    <w:p w14:paraId="21B0A848" w14:textId="77777777" w:rsidR="00696582" w:rsidRPr="00696582" w:rsidRDefault="00696582" w:rsidP="00696582">
      <w:pPr>
        <w:pStyle w:val="a7"/>
      </w:pPr>
      <w:r>
        <w:t>При авторизации, как читатель, пользователь видит свои данные, может просмотреть свой формуляр и подготовить файл для его печати (рис. 6.7).</w:t>
      </w:r>
    </w:p>
    <w:p w14:paraId="1134A7CD" w14:textId="77777777" w:rsidR="00341909" w:rsidRPr="00696582" w:rsidRDefault="00341909" w:rsidP="007D1C5D">
      <w:pPr>
        <w:pStyle w:val="a7"/>
        <w:jc w:val="left"/>
      </w:pPr>
    </w:p>
    <w:p w14:paraId="2C162E8D" w14:textId="77777777" w:rsidR="00031D56" w:rsidRPr="00696582" w:rsidRDefault="00565BC4" w:rsidP="00F014DA">
      <w:pPr>
        <w:pStyle w:val="aa"/>
        <w:rPr>
          <w:lang w:val="ru-RU"/>
        </w:rPr>
      </w:pPr>
      <w:r w:rsidRPr="00696582">
        <w:rPr>
          <w:lang w:val="ru-RU"/>
        </w:rPr>
        <w:br w:type="column"/>
      </w:r>
      <w:bookmarkStart w:id="23" w:name="_Toc116939234"/>
      <w:r w:rsidR="00EB004F" w:rsidRPr="00696582">
        <w:rPr>
          <w:lang w:val="ru-RU"/>
        </w:rPr>
        <w:lastRenderedPageBreak/>
        <w:t xml:space="preserve">7 </w:t>
      </w:r>
      <w:r w:rsidR="00031D56" w:rsidRPr="00696582">
        <w:rPr>
          <w:lang w:val="ru-RU"/>
        </w:rPr>
        <w:t>Тестирование</w:t>
      </w:r>
      <w:bookmarkEnd w:id="23"/>
    </w:p>
    <w:p w14:paraId="6A04B136" w14:textId="77777777" w:rsidR="009A535F" w:rsidRPr="00696582" w:rsidRDefault="009A535F" w:rsidP="009A535F">
      <w:pPr>
        <w:pStyle w:val="a7"/>
      </w:pPr>
      <w:r w:rsidRPr="00696582">
        <w:t>Таблица 4 – Вывод по результатам тестирования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3827"/>
        <w:gridCol w:w="3241"/>
        <w:gridCol w:w="2145"/>
      </w:tblGrid>
      <w:tr w:rsidR="00A82961" w:rsidRPr="00696582" w14:paraId="6F6826A1" w14:textId="77777777" w:rsidTr="00C81534">
        <w:tc>
          <w:tcPr>
            <w:tcW w:w="534" w:type="dxa"/>
          </w:tcPr>
          <w:p w14:paraId="510F443A" w14:textId="77777777" w:rsidR="00A82961" w:rsidRPr="00696582" w:rsidRDefault="00A82961" w:rsidP="00B91DCF">
            <w:r w:rsidRPr="00696582">
              <w:t>№</w:t>
            </w:r>
          </w:p>
        </w:tc>
        <w:tc>
          <w:tcPr>
            <w:tcW w:w="3827" w:type="dxa"/>
          </w:tcPr>
          <w:p w14:paraId="51B93638" w14:textId="77777777" w:rsidR="00A82961" w:rsidRPr="00696582" w:rsidRDefault="00A82961" w:rsidP="00B91DCF">
            <w:r w:rsidRPr="00696582">
              <w:t>Описание</w:t>
            </w:r>
          </w:p>
        </w:tc>
        <w:tc>
          <w:tcPr>
            <w:tcW w:w="3241" w:type="dxa"/>
          </w:tcPr>
          <w:p w14:paraId="4961D151" w14:textId="77777777" w:rsidR="00A82961" w:rsidRPr="00696582" w:rsidRDefault="00A82961" w:rsidP="00B91DCF">
            <w:r w:rsidRPr="00696582">
              <w:t>Результат</w:t>
            </w:r>
          </w:p>
        </w:tc>
        <w:tc>
          <w:tcPr>
            <w:tcW w:w="2145" w:type="dxa"/>
          </w:tcPr>
          <w:p w14:paraId="48A7FB80" w14:textId="77777777" w:rsidR="00A82961" w:rsidRPr="00696582" w:rsidRDefault="00A82961" w:rsidP="00B91DCF">
            <w:r w:rsidRPr="00696582">
              <w:t>Причина</w:t>
            </w:r>
          </w:p>
        </w:tc>
      </w:tr>
      <w:tr w:rsidR="00A82961" w:rsidRPr="00696582" w14:paraId="1DB794AB" w14:textId="77777777" w:rsidTr="00C81534">
        <w:tc>
          <w:tcPr>
            <w:tcW w:w="534" w:type="dxa"/>
          </w:tcPr>
          <w:p w14:paraId="099ED31F" w14:textId="77777777" w:rsidR="00A82961" w:rsidRPr="00696582" w:rsidRDefault="00A82961" w:rsidP="00B91DCF">
            <w:r w:rsidRPr="00696582">
              <w:t>1</w:t>
            </w:r>
          </w:p>
        </w:tc>
        <w:tc>
          <w:tcPr>
            <w:tcW w:w="3827" w:type="dxa"/>
          </w:tcPr>
          <w:p w14:paraId="2D15FDA4" w14:textId="77777777" w:rsidR="00A82961" w:rsidRPr="00696582" w:rsidRDefault="00A82961" w:rsidP="00B91DCF">
            <w:r w:rsidRPr="00696582">
              <w:t>Форма "</w:t>
            </w:r>
            <w:r w:rsidR="00671DF6" w:rsidRPr="00696582">
              <w:t>Вход в систему</w:t>
            </w:r>
            <w:r w:rsidRPr="00696582">
              <w:t>".</w:t>
            </w:r>
          </w:p>
          <w:p w14:paraId="3FB04AF4" w14:textId="77777777" w:rsidR="00A82961" w:rsidRPr="00696582" w:rsidRDefault="00A82961" w:rsidP="00F014DA">
            <w:r w:rsidRPr="00696582">
              <w:t xml:space="preserve">В поле </w:t>
            </w:r>
            <w:r w:rsidR="00F014DA" w:rsidRPr="00696582">
              <w:t>логин</w:t>
            </w:r>
            <w:r w:rsidRPr="00696582">
              <w:t xml:space="preserve"> введено</w:t>
            </w:r>
            <w:r w:rsidR="00F014DA" w:rsidRPr="00696582">
              <w:t xml:space="preserve"> несуществующий логин.</w:t>
            </w:r>
          </w:p>
        </w:tc>
        <w:tc>
          <w:tcPr>
            <w:tcW w:w="3241" w:type="dxa"/>
          </w:tcPr>
          <w:p w14:paraId="69384C54" w14:textId="77777777" w:rsidR="00A82961" w:rsidRPr="00696582" w:rsidRDefault="00A82961" w:rsidP="00587FC6">
            <w:r w:rsidRPr="00696582">
              <w:t xml:space="preserve">Выдача сообщения об ошибке </w:t>
            </w:r>
            <w:r w:rsidRPr="00696582">
              <w:rPr>
                <w:color w:val="000000" w:themeColor="text1"/>
                <w:szCs w:val="28"/>
              </w:rPr>
              <w:t>"</w:t>
            </w:r>
            <w:r w:rsidR="00587FC6" w:rsidRPr="00696582">
              <w:rPr>
                <w:rFonts w:eastAsiaTheme="minorHAnsi"/>
                <w:color w:val="000000" w:themeColor="text1"/>
                <w:szCs w:val="28"/>
                <w:lang w:eastAsia="en-US"/>
              </w:rPr>
              <w:t>Неверный логин или пароль</w:t>
            </w:r>
            <w:r w:rsidRPr="00696582">
              <w:rPr>
                <w:color w:val="000000" w:themeColor="text1"/>
                <w:szCs w:val="28"/>
              </w:rPr>
              <w:t xml:space="preserve">" </w:t>
            </w:r>
            <w:r w:rsidRPr="00696582">
              <w:t xml:space="preserve">(рис. </w:t>
            </w:r>
            <w:r w:rsidR="00F014DA" w:rsidRPr="00696582">
              <w:t>7.1</w:t>
            </w:r>
            <w:r w:rsidRPr="00696582">
              <w:t>)</w:t>
            </w:r>
          </w:p>
        </w:tc>
        <w:tc>
          <w:tcPr>
            <w:tcW w:w="2145" w:type="dxa"/>
          </w:tcPr>
          <w:p w14:paraId="2FD51C9E" w14:textId="77777777" w:rsidR="00A82961" w:rsidRPr="00696582" w:rsidRDefault="00F014DA" w:rsidP="00B91DCF">
            <w:r w:rsidRPr="00696582">
              <w:t>В базе данных не существует записи.</w:t>
            </w:r>
          </w:p>
        </w:tc>
      </w:tr>
      <w:tr w:rsidR="00A82961" w:rsidRPr="00696582" w14:paraId="6603DA55" w14:textId="77777777" w:rsidTr="00C81534">
        <w:tc>
          <w:tcPr>
            <w:tcW w:w="534" w:type="dxa"/>
          </w:tcPr>
          <w:p w14:paraId="26CF3199" w14:textId="77777777" w:rsidR="00A82961" w:rsidRPr="00696582" w:rsidRDefault="00F014DA" w:rsidP="00B91DCF">
            <w:r w:rsidRPr="00696582">
              <w:t>2</w:t>
            </w:r>
          </w:p>
        </w:tc>
        <w:tc>
          <w:tcPr>
            <w:tcW w:w="3827" w:type="dxa"/>
          </w:tcPr>
          <w:p w14:paraId="75AE8D60" w14:textId="77777777" w:rsidR="00F014DA" w:rsidRPr="00696582" w:rsidRDefault="00F014DA" w:rsidP="00F014DA">
            <w:r w:rsidRPr="00696582">
              <w:t>Форма "</w:t>
            </w:r>
            <w:r w:rsidR="00671DF6" w:rsidRPr="00696582">
              <w:t>Вход в систему</w:t>
            </w:r>
            <w:r w:rsidRPr="00696582">
              <w:t>".</w:t>
            </w:r>
          </w:p>
          <w:p w14:paraId="44729110" w14:textId="77777777" w:rsidR="00A82961" w:rsidRPr="00696582" w:rsidRDefault="00F014DA" w:rsidP="00F014DA">
            <w:r w:rsidRPr="00696582">
              <w:t>В поля логин и пароль введены существующие значения</w:t>
            </w:r>
            <w:r w:rsidR="00587FC6" w:rsidRPr="00696582">
              <w:t>, пользователь - библиотекарь</w:t>
            </w:r>
            <w:r w:rsidRPr="00696582">
              <w:t>.</w:t>
            </w:r>
          </w:p>
        </w:tc>
        <w:tc>
          <w:tcPr>
            <w:tcW w:w="3241" w:type="dxa"/>
          </w:tcPr>
          <w:p w14:paraId="7A33EFF2" w14:textId="77777777" w:rsidR="00A82961" w:rsidRPr="00696582" w:rsidRDefault="003C2E12" w:rsidP="00B91DCF">
            <w:r w:rsidRPr="00696582">
              <w:t>Открытие формы «Главное меню</w:t>
            </w:r>
            <w:r w:rsidR="00587FC6" w:rsidRPr="00696582">
              <w:t xml:space="preserve"> библиотекаря</w:t>
            </w:r>
            <w:r w:rsidRPr="00696582">
              <w:t>» (рис. 7.2</w:t>
            </w:r>
            <w:r w:rsidR="00587FC6" w:rsidRPr="00696582">
              <w:t>.1, 7.2.2</w:t>
            </w:r>
            <w:r w:rsidRPr="00696582">
              <w:t>).</w:t>
            </w:r>
          </w:p>
        </w:tc>
        <w:tc>
          <w:tcPr>
            <w:tcW w:w="2145" w:type="dxa"/>
          </w:tcPr>
          <w:p w14:paraId="35890EA7" w14:textId="77777777" w:rsidR="00A82961" w:rsidRPr="00696582" w:rsidRDefault="003C2E12" w:rsidP="003C2E12">
            <w:r w:rsidRPr="00696582">
              <w:t>В базе данных была найдена запись.</w:t>
            </w:r>
          </w:p>
        </w:tc>
      </w:tr>
      <w:tr w:rsidR="003C2E12" w:rsidRPr="00696582" w14:paraId="3D8F80DE" w14:textId="77777777" w:rsidTr="00C81534">
        <w:tc>
          <w:tcPr>
            <w:tcW w:w="534" w:type="dxa"/>
          </w:tcPr>
          <w:p w14:paraId="3CDBDB87" w14:textId="77777777" w:rsidR="003C2E12" w:rsidRPr="00696582" w:rsidRDefault="003C2E12" w:rsidP="00B91DCF">
            <w:r w:rsidRPr="00696582">
              <w:t>3</w:t>
            </w:r>
          </w:p>
        </w:tc>
        <w:tc>
          <w:tcPr>
            <w:tcW w:w="3827" w:type="dxa"/>
          </w:tcPr>
          <w:p w14:paraId="59818C0E" w14:textId="77777777" w:rsidR="003C2E12" w:rsidRPr="00696582" w:rsidRDefault="00C62C37" w:rsidP="00C81534">
            <w:r w:rsidRPr="00696582">
              <w:t xml:space="preserve">Форма </w:t>
            </w:r>
            <w:r w:rsidR="003C2E12" w:rsidRPr="00696582">
              <w:t>"</w:t>
            </w:r>
            <w:r w:rsidRPr="00696582">
              <w:t>Управление пользователями и выдачами</w:t>
            </w:r>
            <w:r w:rsidR="003C2E12" w:rsidRPr="00696582">
              <w:t>"</w:t>
            </w:r>
            <w:r w:rsidR="007D1C5D" w:rsidRPr="00696582">
              <w:t xml:space="preserve"> для любого </w:t>
            </w:r>
            <w:r w:rsidRPr="00696582">
              <w:t>библиотекаря</w:t>
            </w:r>
            <w:r w:rsidR="003C2E12" w:rsidRPr="00696582">
              <w:t>.</w:t>
            </w:r>
          </w:p>
          <w:p w14:paraId="59E6CFE6" w14:textId="77777777" w:rsidR="003C2E12" w:rsidRPr="00696582" w:rsidRDefault="003C2E12" w:rsidP="00C62C37">
            <w:r w:rsidRPr="00696582">
              <w:t>Нажатие кнопки «</w:t>
            </w:r>
            <w:r w:rsidR="00C62C37" w:rsidRPr="00696582">
              <w:t>Создать файл для печати формуляра</w:t>
            </w:r>
            <w:r w:rsidRPr="00696582">
              <w:t>».</w:t>
            </w:r>
          </w:p>
        </w:tc>
        <w:tc>
          <w:tcPr>
            <w:tcW w:w="3241" w:type="dxa"/>
          </w:tcPr>
          <w:p w14:paraId="06C28A18" w14:textId="77777777" w:rsidR="003C2E12" w:rsidRPr="00696582" w:rsidRDefault="00C62C37" w:rsidP="003C2E12">
            <w:r w:rsidRPr="00696582">
              <w:t>Создание файла для печати формуляра</w:t>
            </w:r>
            <w:r w:rsidR="003C2E12" w:rsidRPr="00696582">
              <w:t xml:space="preserve"> (рис. 7.3).</w:t>
            </w:r>
          </w:p>
        </w:tc>
        <w:tc>
          <w:tcPr>
            <w:tcW w:w="2145" w:type="dxa"/>
          </w:tcPr>
          <w:p w14:paraId="70385E88" w14:textId="77777777" w:rsidR="003C2E12" w:rsidRPr="00696582" w:rsidRDefault="003C2E12" w:rsidP="00B91DCF">
            <w:r w:rsidRPr="00696582">
              <w:t>Обработка события.</w:t>
            </w:r>
          </w:p>
        </w:tc>
      </w:tr>
      <w:tr w:rsidR="003C2E12" w:rsidRPr="00696582" w14:paraId="1D886238" w14:textId="77777777" w:rsidTr="00C81534">
        <w:tc>
          <w:tcPr>
            <w:tcW w:w="534" w:type="dxa"/>
          </w:tcPr>
          <w:p w14:paraId="454F890F" w14:textId="77777777" w:rsidR="003C2E12" w:rsidRPr="00696582" w:rsidRDefault="003C2E12" w:rsidP="00B91DCF">
            <w:r w:rsidRPr="00696582">
              <w:t>4</w:t>
            </w:r>
          </w:p>
        </w:tc>
        <w:tc>
          <w:tcPr>
            <w:tcW w:w="3827" w:type="dxa"/>
          </w:tcPr>
          <w:p w14:paraId="1749D812" w14:textId="77777777" w:rsidR="003C2E12" w:rsidRPr="00696582" w:rsidRDefault="003C2E12" w:rsidP="00C62C37">
            <w:r w:rsidRPr="00696582">
              <w:t xml:space="preserve">Форма </w:t>
            </w:r>
            <w:r w:rsidR="0026606E" w:rsidRPr="00696582">
              <w:t xml:space="preserve">библиотекаря. </w:t>
            </w:r>
            <w:r w:rsidR="00C62C37" w:rsidRPr="00696582">
              <w:t>Флажок «Показать закрытые выдачи активирован».</w:t>
            </w:r>
          </w:p>
        </w:tc>
        <w:tc>
          <w:tcPr>
            <w:tcW w:w="3241" w:type="dxa"/>
          </w:tcPr>
          <w:p w14:paraId="06F2F94B" w14:textId="77777777" w:rsidR="003C2E12" w:rsidRPr="00696582" w:rsidRDefault="00C62C37" w:rsidP="00C81534">
            <w:r w:rsidRPr="00696582">
              <w:t>В формуляр добавились закрытые выдачи выбранного пользователя</w:t>
            </w:r>
            <w:r w:rsidR="0026606E" w:rsidRPr="00696582">
              <w:t xml:space="preserve"> (рис. 7.4</w:t>
            </w:r>
            <w:r w:rsidRPr="00696582">
              <w:t>.1, 7.4.2</w:t>
            </w:r>
            <w:r w:rsidR="0026606E" w:rsidRPr="00696582">
              <w:t>)</w:t>
            </w:r>
          </w:p>
        </w:tc>
        <w:tc>
          <w:tcPr>
            <w:tcW w:w="2145" w:type="dxa"/>
          </w:tcPr>
          <w:p w14:paraId="3252620D" w14:textId="77777777" w:rsidR="003C2E12" w:rsidRPr="00696582" w:rsidRDefault="0026606E" w:rsidP="00B91DCF">
            <w:r w:rsidRPr="00696582">
              <w:t>Обработка события</w:t>
            </w:r>
            <w:r w:rsidR="003C2E12" w:rsidRPr="00696582">
              <w:t>.</w:t>
            </w:r>
          </w:p>
        </w:tc>
      </w:tr>
      <w:tr w:rsidR="003C2E12" w:rsidRPr="00696582" w14:paraId="3EA97FBE" w14:textId="77777777" w:rsidTr="00C81534">
        <w:tc>
          <w:tcPr>
            <w:tcW w:w="534" w:type="dxa"/>
          </w:tcPr>
          <w:p w14:paraId="142CBB7D" w14:textId="77777777" w:rsidR="003C2E12" w:rsidRPr="00696582" w:rsidRDefault="003C2E12" w:rsidP="00B91DCF">
            <w:r w:rsidRPr="00696582">
              <w:t>5</w:t>
            </w:r>
          </w:p>
        </w:tc>
        <w:tc>
          <w:tcPr>
            <w:tcW w:w="3827" w:type="dxa"/>
          </w:tcPr>
          <w:p w14:paraId="13216648" w14:textId="77777777" w:rsidR="003C2E12" w:rsidRPr="00696582" w:rsidRDefault="003C2E12" w:rsidP="003C2E12">
            <w:r w:rsidRPr="00696582">
              <w:t xml:space="preserve">Форма </w:t>
            </w:r>
            <w:r w:rsidR="0026606E" w:rsidRPr="00696582">
              <w:t>библиотекаря. Добавление пользователя</w:t>
            </w:r>
            <w:r w:rsidR="00C62C37" w:rsidRPr="00696582">
              <w:t>, при чём введены не все данные.</w:t>
            </w:r>
          </w:p>
        </w:tc>
        <w:tc>
          <w:tcPr>
            <w:tcW w:w="3241" w:type="dxa"/>
          </w:tcPr>
          <w:p w14:paraId="035D90A8" w14:textId="77777777" w:rsidR="003C2E12" w:rsidRPr="00696582" w:rsidRDefault="00C62C37" w:rsidP="003C2E12">
            <w:r w:rsidRPr="00696582">
              <w:t>Сообщение об ошибке «Все поля должны быть заполнены»</w:t>
            </w:r>
            <w:r w:rsidR="0026606E" w:rsidRPr="00696582">
              <w:t xml:space="preserve"> (рис. 7.5)</w:t>
            </w:r>
          </w:p>
        </w:tc>
        <w:tc>
          <w:tcPr>
            <w:tcW w:w="2145" w:type="dxa"/>
          </w:tcPr>
          <w:p w14:paraId="37832EDC" w14:textId="77777777" w:rsidR="003C2E12" w:rsidRPr="00696582" w:rsidRDefault="003C2E12" w:rsidP="00B91DCF">
            <w:r w:rsidRPr="00696582">
              <w:t>Обработка события.</w:t>
            </w:r>
          </w:p>
        </w:tc>
      </w:tr>
      <w:tr w:rsidR="003C2E12" w:rsidRPr="00696582" w14:paraId="66CDE18A" w14:textId="77777777" w:rsidTr="00C81534">
        <w:tc>
          <w:tcPr>
            <w:tcW w:w="534" w:type="dxa"/>
          </w:tcPr>
          <w:p w14:paraId="0796835A" w14:textId="77777777" w:rsidR="003C2E12" w:rsidRPr="00696582" w:rsidRDefault="003C2E12" w:rsidP="00B91DCF">
            <w:r w:rsidRPr="00696582">
              <w:t>6</w:t>
            </w:r>
          </w:p>
        </w:tc>
        <w:tc>
          <w:tcPr>
            <w:tcW w:w="3827" w:type="dxa"/>
          </w:tcPr>
          <w:p w14:paraId="3439D9AE" w14:textId="77777777" w:rsidR="003C2E12" w:rsidRPr="00696582" w:rsidRDefault="0026606E" w:rsidP="00C62C37">
            <w:r w:rsidRPr="00696582">
              <w:t xml:space="preserve">Форма библиотекаря. </w:t>
            </w:r>
            <w:r w:rsidR="00C62C37" w:rsidRPr="00696582">
              <w:t>Удаление пользователя.</w:t>
            </w:r>
          </w:p>
        </w:tc>
        <w:tc>
          <w:tcPr>
            <w:tcW w:w="3241" w:type="dxa"/>
          </w:tcPr>
          <w:p w14:paraId="2A60B4B7" w14:textId="77777777" w:rsidR="003C2E12" w:rsidRPr="00696582" w:rsidRDefault="00C3436E" w:rsidP="003C2E12">
            <w:r w:rsidRPr="00696582">
              <w:t>Пользователь больше не отображается, так как не существует в базе данных</w:t>
            </w:r>
            <w:r w:rsidR="003C2E12" w:rsidRPr="00696582">
              <w:t xml:space="preserve"> (рис. 7.6</w:t>
            </w:r>
            <w:r w:rsidRPr="00696582">
              <w:t>.1, 7.6.2</w:t>
            </w:r>
            <w:r w:rsidR="003C2E12" w:rsidRPr="00696582">
              <w:t>).</w:t>
            </w:r>
          </w:p>
        </w:tc>
        <w:tc>
          <w:tcPr>
            <w:tcW w:w="2145" w:type="dxa"/>
          </w:tcPr>
          <w:p w14:paraId="5B01956A" w14:textId="77777777" w:rsidR="003C2E12" w:rsidRPr="00696582" w:rsidRDefault="00C62C37" w:rsidP="00B91DCF">
            <w:r w:rsidRPr="00696582">
              <w:t>Удаление записи из базы данных – из таблицы пользователей и всех зависимых.</w:t>
            </w:r>
          </w:p>
        </w:tc>
      </w:tr>
      <w:tr w:rsidR="003C2E12" w:rsidRPr="00696582" w14:paraId="1DCDFB7A" w14:textId="77777777" w:rsidTr="00C81534">
        <w:tc>
          <w:tcPr>
            <w:tcW w:w="534" w:type="dxa"/>
          </w:tcPr>
          <w:p w14:paraId="035269C4" w14:textId="77777777" w:rsidR="003C2E12" w:rsidRPr="00696582" w:rsidRDefault="003C2E12" w:rsidP="00B91DCF">
            <w:r w:rsidRPr="00696582">
              <w:t>7</w:t>
            </w:r>
          </w:p>
        </w:tc>
        <w:tc>
          <w:tcPr>
            <w:tcW w:w="3827" w:type="dxa"/>
          </w:tcPr>
          <w:p w14:paraId="0BB036A2" w14:textId="77777777" w:rsidR="003C2E12" w:rsidRPr="00696582" w:rsidRDefault="0026606E" w:rsidP="00C3436E">
            <w:r w:rsidRPr="00696582">
              <w:t xml:space="preserve">Форма </w:t>
            </w:r>
            <w:r w:rsidR="00C3436E" w:rsidRPr="00696582">
              <w:t>книговеда, подготовка формы 4.</w:t>
            </w:r>
          </w:p>
        </w:tc>
        <w:tc>
          <w:tcPr>
            <w:tcW w:w="3241" w:type="dxa"/>
          </w:tcPr>
          <w:p w14:paraId="022CA1B3" w14:textId="77777777" w:rsidR="003C2E12" w:rsidRPr="00696582" w:rsidRDefault="00C3436E" w:rsidP="00C81534">
            <w:r w:rsidRPr="00696582">
              <w:t>Подготовка файла для печати формы 4</w:t>
            </w:r>
            <w:r w:rsidR="00C81534" w:rsidRPr="00696582">
              <w:rPr>
                <w:color w:val="000000" w:themeColor="text1"/>
                <w:szCs w:val="28"/>
              </w:rPr>
              <w:t xml:space="preserve"> </w:t>
            </w:r>
            <w:r w:rsidR="00C81534" w:rsidRPr="00696582">
              <w:t>(рис. 7.7).</w:t>
            </w:r>
          </w:p>
        </w:tc>
        <w:tc>
          <w:tcPr>
            <w:tcW w:w="2145" w:type="dxa"/>
          </w:tcPr>
          <w:p w14:paraId="05440705" w14:textId="77777777" w:rsidR="003C2E12" w:rsidRPr="00696582" w:rsidRDefault="00C3436E" w:rsidP="00B91DCF">
            <w:r w:rsidRPr="00696582">
              <w:t>Обработка события.</w:t>
            </w:r>
          </w:p>
        </w:tc>
      </w:tr>
      <w:tr w:rsidR="003C2E12" w:rsidRPr="00696582" w14:paraId="2746B5F3" w14:textId="77777777" w:rsidTr="00C81534">
        <w:tc>
          <w:tcPr>
            <w:tcW w:w="534" w:type="dxa"/>
          </w:tcPr>
          <w:p w14:paraId="023544C8" w14:textId="77777777" w:rsidR="003C2E12" w:rsidRPr="00696582" w:rsidRDefault="003C2E12" w:rsidP="00B91DCF">
            <w:r w:rsidRPr="00696582">
              <w:t>8</w:t>
            </w:r>
          </w:p>
        </w:tc>
        <w:tc>
          <w:tcPr>
            <w:tcW w:w="3827" w:type="dxa"/>
          </w:tcPr>
          <w:p w14:paraId="509C60F5" w14:textId="77777777" w:rsidR="0026606E" w:rsidRPr="00696582" w:rsidRDefault="00C3436E" w:rsidP="0026606E">
            <w:r w:rsidRPr="00696582">
              <w:t>Ввод в форму авторизации данных читателя.</w:t>
            </w:r>
          </w:p>
          <w:p w14:paraId="1A40689B" w14:textId="77777777" w:rsidR="003C2E12" w:rsidRPr="00696582" w:rsidRDefault="003C2E12" w:rsidP="00C81534"/>
        </w:tc>
        <w:tc>
          <w:tcPr>
            <w:tcW w:w="3241" w:type="dxa"/>
          </w:tcPr>
          <w:p w14:paraId="33F9C55F" w14:textId="77777777" w:rsidR="003C2E12" w:rsidRPr="00696582" w:rsidRDefault="00C3436E" w:rsidP="00C81534">
            <w:r w:rsidRPr="00696582">
              <w:t>Открытие формы читателя</w:t>
            </w:r>
            <w:r w:rsidR="005D1964" w:rsidRPr="00696582">
              <w:t xml:space="preserve"> (рис. 7.8)</w:t>
            </w:r>
            <w:r w:rsidRPr="00696582">
              <w:t>.</w:t>
            </w:r>
          </w:p>
        </w:tc>
        <w:tc>
          <w:tcPr>
            <w:tcW w:w="2145" w:type="dxa"/>
          </w:tcPr>
          <w:p w14:paraId="101596CB" w14:textId="77777777" w:rsidR="003C2E12" w:rsidRPr="00696582" w:rsidRDefault="00C81534" w:rsidP="00B91DCF">
            <w:r w:rsidRPr="00696582">
              <w:t>Обработка события.</w:t>
            </w:r>
          </w:p>
        </w:tc>
      </w:tr>
      <w:tr w:rsidR="00C81534" w:rsidRPr="00696582" w14:paraId="24D365C9" w14:textId="77777777" w:rsidTr="00C81534">
        <w:tc>
          <w:tcPr>
            <w:tcW w:w="534" w:type="dxa"/>
          </w:tcPr>
          <w:p w14:paraId="5EBEFAB3" w14:textId="77777777" w:rsidR="00C81534" w:rsidRPr="00696582" w:rsidRDefault="00C81534" w:rsidP="00B91DCF">
            <w:r w:rsidRPr="00696582">
              <w:t>9</w:t>
            </w:r>
          </w:p>
        </w:tc>
        <w:tc>
          <w:tcPr>
            <w:tcW w:w="3827" w:type="dxa"/>
          </w:tcPr>
          <w:p w14:paraId="5FA4938C" w14:textId="77777777" w:rsidR="00C81534" w:rsidRPr="00696582" w:rsidRDefault="00C81534" w:rsidP="00C81534">
            <w:r w:rsidRPr="00696582">
              <w:t xml:space="preserve">Форма </w:t>
            </w:r>
            <w:r w:rsidR="0026606E" w:rsidRPr="00696582">
              <w:t>библиотекаря.</w:t>
            </w:r>
          </w:p>
          <w:p w14:paraId="47BD38A0" w14:textId="77777777" w:rsidR="00C81534" w:rsidRPr="00696582" w:rsidRDefault="005D1964" w:rsidP="00C81534">
            <w:r w:rsidRPr="00696582">
              <w:t>Редактирование пользователя</w:t>
            </w:r>
          </w:p>
        </w:tc>
        <w:tc>
          <w:tcPr>
            <w:tcW w:w="3241" w:type="dxa"/>
          </w:tcPr>
          <w:p w14:paraId="41323900" w14:textId="77777777" w:rsidR="00C81534" w:rsidRPr="00696582" w:rsidRDefault="005D1964" w:rsidP="00C81534">
            <w:r w:rsidRPr="00696582">
              <w:t>Изменение записи в базе данных и отображение (рис 7.9.1, 7.9.2, 7.9.3).</w:t>
            </w:r>
          </w:p>
        </w:tc>
        <w:tc>
          <w:tcPr>
            <w:tcW w:w="2145" w:type="dxa"/>
          </w:tcPr>
          <w:p w14:paraId="3EC19DE6" w14:textId="77777777" w:rsidR="00C81534" w:rsidRPr="00696582" w:rsidRDefault="00437A60" w:rsidP="00B91DCF">
            <w:r w:rsidRPr="00696582">
              <w:t>Обработка события</w:t>
            </w:r>
            <w:r w:rsidR="005D1964" w:rsidRPr="00696582">
              <w:t>, изменения поля базы данных</w:t>
            </w:r>
            <w:r w:rsidRPr="00696582">
              <w:t>.</w:t>
            </w:r>
          </w:p>
        </w:tc>
      </w:tr>
    </w:tbl>
    <w:p w14:paraId="5CF492B4" w14:textId="77777777" w:rsidR="00805A8D" w:rsidRPr="00696582" w:rsidRDefault="00805A8D" w:rsidP="00F014DA">
      <w:pPr>
        <w:pStyle w:val="afd"/>
        <w:jc w:val="center"/>
      </w:pPr>
    </w:p>
    <w:p w14:paraId="2DACF68F" w14:textId="77777777" w:rsidR="00F014DA" w:rsidRPr="00696582" w:rsidRDefault="005D1964" w:rsidP="00F014DA">
      <w:pPr>
        <w:pStyle w:val="afd"/>
        <w:jc w:val="center"/>
      </w:pPr>
      <w:r w:rsidRPr="00696582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60BB9CED" wp14:editId="1880104F">
            <wp:extent cx="5734050" cy="2514600"/>
            <wp:effectExtent l="0" t="0" r="0" b="0"/>
            <wp:docPr id="129" name="Рисунок 129" descr="https://lh6.googleusercontent.com/NJZpYVEXFDJ1uXdnv3EkyuEZPllyJKFJs1xtaxcC9f8ktg4TjweE0x5h-qhsIE2jMs4-ZPCIFpVg_PwPY1ikckLhG0GuhqPSyw4MKLZiTmvIUW0g1fEJcB7WfvZ568VmyA3QaI8JxrELUUyH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NJZpYVEXFDJ1uXdnv3EkyuEZPllyJKFJs1xtaxcC9f8ktg4TjweE0x5h-qhsIE2jMs4-ZPCIFpVg_PwPY1ikckLhG0GuhqPSyw4MKLZiTmvIUW0g1fEJcB7WfvZ568VmyA3QaI8JxrELUUyHVw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B8664" w14:textId="77777777" w:rsidR="00F014DA" w:rsidRPr="00696582" w:rsidRDefault="00F014DA" w:rsidP="00F014DA">
      <w:pPr>
        <w:pStyle w:val="afd"/>
        <w:jc w:val="center"/>
      </w:pPr>
      <w:r w:rsidRPr="00696582">
        <w:t>Рисунок 7.1 – Результат теста 1</w:t>
      </w:r>
    </w:p>
    <w:p w14:paraId="20DF9E3F" w14:textId="77777777" w:rsidR="00F014DA" w:rsidRPr="00696582" w:rsidRDefault="00F014DA" w:rsidP="00F014DA">
      <w:pPr>
        <w:pStyle w:val="afd"/>
        <w:jc w:val="center"/>
      </w:pPr>
    </w:p>
    <w:p w14:paraId="3DC68A4A" w14:textId="77777777" w:rsidR="00F014DA" w:rsidRPr="00696582" w:rsidRDefault="005D1964" w:rsidP="00F014DA">
      <w:pPr>
        <w:pStyle w:val="afd"/>
        <w:jc w:val="center"/>
      </w:pPr>
      <w:r w:rsidRPr="00696582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3FE62DF" wp14:editId="5123B304">
            <wp:extent cx="5734050" cy="1943100"/>
            <wp:effectExtent l="0" t="0" r="0" b="0"/>
            <wp:docPr id="130" name="Рисунок 130" descr="https://lh3.googleusercontent.com/Duqxhjlabzp91IZsXK1k22ZI-3gFWJJjjxkLQESrMrl_pzpTfdTJiexUqlonZz1JEgqEaL1et4eF6y7L15Ma-6c31sg5Ym2cjTioE6_1W1jJRti9MW37ObKLttUD2QO-hCT8lVTY3FHYchcK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Duqxhjlabzp91IZsXK1k22ZI-3gFWJJjjxkLQESrMrl_pzpTfdTJiexUqlonZz1JEgqEaL1et4eF6y7L15Ma-6c31sg5Ym2cjTioE6_1W1jJRti9MW37ObKLttUD2QO-hCT8lVTY3FHYchcK4A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40397" w14:textId="77777777" w:rsidR="00F014DA" w:rsidRPr="00696582" w:rsidRDefault="00F014DA" w:rsidP="00F014DA">
      <w:pPr>
        <w:pStyle w:val="afd"/>
        <w:jc w:val="center"/>
      </w:pPr>
      <w:r w:rsidRPr="00696582">
        <w:t>Рисунок 7.</w:t>
      </w:r>
      <w:r w:rsidR="00437A60" w:rsidRPr="00696582">
        <w:t>2</w:t>
      </w:r>
      <w:r w:rsidR="005D1964" w:rsidRPr="00696582">
        <w:t>.1</w:t>
      </w:r>
      <w:r w:rsidRPr="00696582">
        <w:t xml:space="preserve"> – Результат теста 2</w:t>
      </w:r>
    </w:p>
    <w:p w14:paraId="08FA6F02" w14:textId="77777777" w:rsidR="005D1964" w:rsidRPr="00696582" w:rsidRDefault="005D1964" w:rsidP="00F014DA">
      <w:pPr>
        <w:pStyle w:val="afd"/>
        <w:jc w:val="center"/>
      </w:pPr>
    </w:p>
    <w:p w14:paraId="0A814738" w14:textId="77777777" w:rsidR="005D1964" w:rsidRPr="00696582" w:rsidRDefault="005D1964" w:rsidP="005D1964">
      <w:pPr>
        <w:pStyle w:val="afd"/>
        <w:jc w:val="center"/>
      </w:pPr>
      <w:r w:rsidRPr="00696582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1978E85" wp14:editId="0E437E01">
            <wp:extent cx="4352925" cy="3130924"/>
            <wp:effectExtent l="0" t="0" r="0" b="0"/>
            <wp:docPr id="131" name="Рисунок 131" descr="https://lh4.googleusercontent.com/8GH8nstfGsz8uzFzH1yIWQFrpBZ21PJOKa40984fzMFPokX_f4ad81hTrPW3m2VbYRRQ14Ln1VrONX9848XJyeL3zCgCaPsO568OtDbOnO-vy5faXnsix05MTPfk9QtpOkZl53SiQSgZpT46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8GH8nstfGsz8uzFzH1yIWQFrpBZ21PJOKa40984fzMFPokX_f4ad81hTrPW3m2VbYRRQ14Ln1VrONX9848XJyeL3zCgCaPsO568OtDbOnO-vy5faXnsix05MTPfk9QtpOkZl53SiQSgZpT46sA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081" cy="313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D842" w14:textId="77777777" w:rsidR="005D1964" w:rsidRPr="00696582" w:rsidRDefault="005D1964" w:rsidP="005D1964">
      <w:pPr>
        <w:pStyle w:val="afd"/>
        <w:jc w:val="center"/>
      </w:pPr>
      <w:r w:rsidRPr="00696582">
        <w:t>Рисунок 7.2.2 – Результат теста 2</w:t>
      </w:r>
    </w:p>
    <w:p w14:paraId="3B961632" w14:textId="77777777" w:rsidR="005D1964" w:rsidRPr="00696582" w:rsidRDefault="005D1964" w:rsidP="00F014DA">
      <w:pPr>
        <w:pStyle w:val="afd"/>
        <w:jc w:val="center"/>
      </w:pPr>
    </w:p>
    <w:p w14:paraId="07DE5B2D" w14:textId="77777777" w:rsidR="00F014DA" w:rsidRPr="00696582" w:rsidRDefault="00F014DA" w:rsidP="00F014DA">
      <w:pPr>
        <w:pStyle w:val="afd"/>
        <w:jc w:val="center"/>
      </w:pPr>
    </w:p>
    <w:p w14:paraId="785C8D1C" w14:textId="77777777" w:rsidR="003C2E12" w:rsidRPr="00696582" w:rsidRDefault="005D1964" w:rsidP="00F014DA">
      <w:pPr>
        <w:pStyle w:val="afd"/>
        <w:jc w:val="center"/>
      </w:pPr>
      <w:r w:rsidRPr="00696582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4E459F3D" wp14:editId="5FFACDCF">
            <wp:extent cx="5734050" cy="5915025"/>
            <wp:effectExtent l="0" t="0" r="0" b="9525"/>
            <wp:docPr id="132" name="Рисунок 132" descr="https://lh4.googleusercontent.com/GEW6whyyC1kqc86528Xsr3RZ2uA_n2Q2Ln55hyYviZLrhYX81uISVljExOt2ZbS9ytSGritghLKJyPImnHFOKjfL6BTipXPpRsGJDNJggX03c6Xm4GHKtExcVnk9tkgpN-wpupH1eHfGv4gQ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GEW6whyyC1kqc86528Xsr3RZ2uA_n2Q2Ln55hyYviZLrhYX81uISVljExOt2ZbS9ytSGritghLKJyPImnHFOKjfL6BTipXPpRsGJDNJggX03c6Xm4GHKtExcVnk9tkgpN-wpupH1eHfGv4gQiQ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E5B1E" w14:textId="77777777" w:rsidR="00437A60" w:rsidRPr="00696582" w:rsidRDefault="00437A60" w:rsidP="00437A60">
      <w:pPr>
        <w:pStyle w:val="afd"/>
        <w:jc w:val="center"/>
      </w:pPr>
      <w:r w:rsidRPr="00696582">
        <w:t>Рисунок 7.3 – Результат теста 3</w:t>
      </w:r>
    </w:p>
    <w:p w14:paraId="031A4FC4" w14:textId="77777777" w:rsidR="003C2E12" w:rsidRPr="00696582" w:rsidRDefault="003C2E12" w:rsidP="00F014DA">
      <w:pPr>
        <w:pStyle w:val="afd"/>
        <w:jc w:val="center"/>
      </w:pPr>
    </w:p>
    <w:p w14:paraId="2372B8B8" w14:textId="77777777" w:rsidR="003C2E12" w:rsidRPr="00696582" w:rsidRDefault="005D1964" w:rsidP="00F014DA">
      <w:pPr>
        <w:pStyle w:val="afd"/>
        <w:jc w:val="center"/>
      </w:pPr>
      <w:r w:rsidRPr="00696582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33B6788F" wp14:editId="7A3BD12D">
            <wp:extent cx="5734050" cy="4124325"/>
            <wp:effectExtent l="0" t="0" r="0" b="9525"/>
            <wp:docPr id="133" name="Рисунок 133" descr="https://lh6.googleusercontent.com/c9rzJIlDRzA8ptLmqDhjib-CThF3ZeRPfXbugqEmD_xcqpYx_qj4pymwfY9oFnYiRMw-Wt2NdUMLljEZGpRQf9WNvqkETkwh6UpJQMggXH2pwoiTcv6h3EJ_TTL_KhjMErl6eqLei60noNFbv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c9rzJIlDRzA8ptLmqDhjib-CThF3ZeRPfXbugqEmD_xcqpYx_qj4pymwfY9oFnYiRMw-Wt2NdUMLljEZGpRQf9WNvqkETkwh6UpJQMggXH2pwoiTcv6h3EJ_TTL_KhjMErl6eqLei60noNFbvQ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52C43" w14:textId="77777777" w:rsidR="00437A60" w:rsidRPr="00696582" w:rsidRDefault="00437A60" w:rsidP="00437A60">
      <w:pPr>
        <w:pStyle w:val="afd"/>
        <w:jc w:val="center"/>
      </w:pPr>
      <w:r w:rsidRPr="00696582">
        <w:t>Рисунок 7.4</w:t>
      </w:r>
      <w:r w:rsidR="005D1964" w:rsidRPr="00696582">
        <w:t>.1</w:t>
      </w:r>
      <w:r w:rsidRPr="00696582">
        <w:t xml:space="preserve"> – Результат теста 4</w:t>
      </w:r>
    </w:p>
    <w:p w14:paraId="441FC069" w14:textId="77777777" w:rsidR="00C81534" w:rsidRPr="00696582" w:rsidRDefault="00C81534" w:rsidP="00F014DA">
      <w:pPr>
        <w:pStyle w:val="afd"/>
        <w:jc w:val="center"/>
      </w:pPr>
    </w:p>
    <w:p w14:paraId="11254D39" w14:textId="77777777" w:rsidR="005D1964" w:rsidRPr="00696582" w:rsidRDefault="005D1964" w:rsidP="005D1964">
      <w:pPr>
        <w:pStyle w:val="afd"/>
        <w:jc w:val="center"/>
      </w:pPr>
      <w:r w:rsidRPr="00696582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3D49345" wp14:editId="6D22BBDE">
            <wp:extent cx="4933950" cy="4237296"/>
            <wp:effectExtent l="0" t="0" r="0" b="0"/>
            <wp:docPr id="134" name="Рисунок 134" descr="https://lh4.googleusercontent.com/K_E4CCZRsh6yhmOx8STrQR1bLO4Y5yYJgdbblVbNLrArkSV8V7T0nPJM0bsespn2gJ6E-Irab1nTZQ1HsIWaBPMe3zuxrqL_EkP7LyyJR2jLkyf9zkFRddea2JYxYWioc4cp3O8c52IXWzv-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K_E4CCZRsh6yhmOx8STrQR1bLO4Y5yYJgdbblVbNLrArkSV8V7T0nPJM0bsespn2gJ6E-Irab1nTZQ1HsIWaBPMe3zuxrqL_EkP7LyyJR2jLkyf9zkFRddea2JYxYWioc4cp3O8c52IXWzv-PA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023" cy="4239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03C5A" w14:textId="77777777" w:rsidR="005D1964" w:rsidRPr="00696582" w:rsidRDefault="005D1964" w:rsidP="005D1964">
      <w:pPr>
        <w:pStyle w:val="afd"/>
        <w:jc w:val="center"/>
      </w:pPr>
      <w:r w:rsidRPr="00696582">
        <w:t>Рисунок 7.4.2 – Результат теста 4</w:t>
      </w:r>
    </w:p>
    <w:p w14:paraId="0CE82ED3" w14:textId="77777777" w:rsidR="005D1964" w:rsidRPr="00696582" w:rsidRDefault="005D1964" w:rsidP="00F014DA">
      <w:pPr>
        <w:pStyle w:val="afd"/>
        <w:jc w:val="center"/>
      </w:pPr>
    </w:p>
    <w:p w14:paraId="42591E3B" w14:textId="77777777" w:rsidR="00437A60" w:rsidRPr="00696582" w:rsidRDefault="005D1964" w:rsidP="00F014DA">
      <w:pPr>
        <w:pStyle w:val="afd"/>
        <w:jc w:val="center"/>
      </w:pPr>
      <w:r w:rsidRPr="00696582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688E32E0" wp14:editId="3242A5B3">
            <wp:extent cx="5734050" cy="2886075"/>
            <wp:effectExtent l="0" t="0" r="0" b="9525"/>
            <wp:docPr id="135" name="Рисунок 135" descr="https://lh6.googleusercontent.com/C32Rk8Js4HLymvL7o4VmilvkfW88meiUycLjMvCF9O5OzZKT5iCl0XP-QeoIJ1rZM4sJZEJ9oyyrHLaplC-CHplW4DjoHU3cxwVYDknuDMgm0u6AJxiLGBXop9_kqB4qynjNilKtJpnAJOql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C32Rk8Js4HLymvL7o4VmilvkfW88meiUycLjMvCF9O5OzZKT5iCl0XP-QeoIJ1rZM4sJZEJ9oyyrHLaplC-CHplW4DjoHU3cxwVYDknuDMgm0u6AJxiLGBXop9_kqB4qynjNilKtJpnAJOqlHA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9A582" w14:textId="77777777" w:rsidR="00437A60" w:rsidRPr="00696582" w:rsidRDefault="00437A60" w:rsidP="00437A60">
      <w:pPr>
        <w:pStyle w:val="afd"/>
        <w:jc w:val="center"/>
      </w:pPr>
      <w:r w:rsidRPr="00696582">
        <w:t>Рисунок 7.5 – Результат теста 5</w:t>
      </w:r>
    </w:p>
    <w:p w14:paraId="717F5187" w14:textId="77777777" w:rsidR="00437A60" w:rsidRPr="00696582" w:rsidRDefault="00437A60" w:rsidP="00F014DA">
      <w:pPr>
        <w:pStyle w:val="afd"/>
        <w:jc w:val="center"/>
      </w:pPr>
    </w:p>
    <w:p w14:paraId="3C679810" w14:textId="77777777" w:rsidR="00437A60" w:rsidRPr="00696582" w:rsidRDefault="005D1964" w:rsidP="00F014DA">
      <w:pPr>
        <w:pStyle w:val="afd"/>
        <w:jc w:val="center"/>
      </w:pPr>
      <w:r w:rsidRPr="00696582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1DB9433" wp14:editId="1FD15001">
            <wp:extent cx="5734050" cy="3467100"/>
            <wp:effectExtent l="0" t="0" r="0" b="0"/>
            <wp:docPr id="136" name="Рисунок 136" descr="https://lh6.googleusercontent.com/zCgpgKmitFfZM9ToOuFTGojYNqqfnd6VMyBzEko6Ju-YhBB5crykgDkHplOTkQw2lzrUtZMyguz3ERcIunjjfwsWKPgv9TkvjsfL-VAfjUtE_SidqvJ_EVX8wyRHCM_I8kHBXijfzeASgq4O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zCgpgKmitFfZM9ToOuFTGojYNqqfnd6VMyBzEko6Ju-YhBB5crykgDkHplOTkQw2lzrUtZMyguz3ERcIunjjfwsWKPgv9TkvjsfL-VAfjUtE_SidqvJ_EVX8wyRHCM_I8kHBXijfzeASgq4OHQ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16691" w14:textId="77777777" w:rsidR="00437A60" w:rsidRPr="00696582" w:rsidRDefault="00437A60" w:rsidP="00437A60">
      <w:pPr>
        <w:pStyle w:val="afd"/>
        <w:jc w:val="center"/>
      </w:pPr>
      <w:r w:rsidRPr="00696582">
        <w:t>Рисунок 7.6</w:t>
      </w:r>
      <w:r w:rsidR="005D1964" w:rsidRPr="00696582">
        <w:t>.1</w:t>
      </w:r>
      <w:r w:rsidRPr="00696582">
        <w:t xml:space="preserve"> – Результат теста 6</w:t>
      </w:r>
    </w:p>
    <w:p w14:paraId="0108B0D5" w14:textId="77777777" w:rsidR="00437A60" w:rsidRPr="00696582" w:rsidRDefault="00437A60" w:rsidP="00F014DA">
      <w:pPr>
        <w:pStyle w:val="afd"/>
        <w:jc w:val="center"/>
      </w:pPr>
    </w:p>
    <w:p w14:paraId="45747B13" w14:textId="77777777" w:rsidR="005D1964" w:rsidRPr="00696582" w:rsidRDefault="00671DF6" w:rsidP="005D1964">
      <w:pPr>
        <w:pStyle w:val="afd"/>
        <w:jc w:val="center"/>
      </w:pPr>
      <w:r w:rsidRPr="00696582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3BF70A49" wp14:editId="0F5256C8">
            <wp:extent cx="5734050" cy="4124325"/>
            <wp:effectExtent l="0" t="0" r="0" b="9525"/>
            <wp:docPr id="139" name="Рисунок 139" descr="https://lh6.googleusercontent.com/_cqZSz-VLpFFq5wGH3sMViLjI7GtkLoFmsySAx-wvyT3UVrGiRPN2-oAaVDIZm93yM_6d0EXOdf8O-ecp4xpzY3f-HVbocL02K8_FP_fJ6hd4gnkvAzrM-YETxR4swuH8EMsfaQaHj9sXVtwD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6.googleusercontent.com/_cqZSz-VLpFFq5wGH3sMViLjI7GtkLoFmsySAx-wvyT3UVrGiRPN2-oAaVDIZm93yM_6d0EXOdf8O-ecp4xpzY3f-HVbocL02K8_FP_fJ6hd4gnkvAzrM-YETxR4swuH8EMsfaQaHj9sXVtwDw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25B60" w14:textId="77777777" w:rsidR="005D1964" w:rsidRPr="00696582" w:rsidRDefault="005D1964" w:rsidP="005D1964">
      <w:pPr>
        <w:pStyle w:val="afd"/>
        <w:jc w:val="center"/>
      </w:pPr>
      <w:r w:rsidRPr="00696582">
        <w:t>Рисунок 7.6.2 – Результат теста 6</w:t>
      </w:r>
    </w:p>
    <w:p w14:paraId="0F983E28" w14:textId="77777777" w:rsidR="005D1964" w:rsidRPr="00696582" w:rsidRDefault="005D1964" w:rsidP="00F014DA">
      <w:pPr>
        <w:pStyle w:val="afd"/>
        <w:jc w:val="center"/>
      </w:pPr>
    </w:p>
    <w:p w14:paraId="5E95348F" w14:textId="77777777" w:rsidR="00C81534" w:rsidRPr="00696582" w:rsidRDefault="00671DF6" w:rsidP="00F014DA">
      <w:pPr>
        <w:pStyle w:val="afd"/>
        <w:jc w:val="center"/>
      </w:pPr>
      <w:r w:rsidRPr="00696582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64D7FC56" wp14:editId="4CF86C99">
            <wp:extent cx="5734050" cy="5905500"/>
            <wp:effectExtent l="0" t="0" r="0" b="0"/>
            <wp:docPr id="140" name="Рисунок 140" descr="https://lh3.googleusercontent.com/rnn-uiDGBgyqS1NxRgTIVIDrztTFyH9uE7z4y3XmU2KtPOQMOrKHF9YxTa_8MMEtGbRZXiNTqRiQQ1I9OSYPXBe9Ne14d8Qz2vqi2zmRZitvy4uQox9iArkQIBIfvei1NYsK70iNSWBPxkvo1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3.googleusercontent.com/rnn-uiDGBgyqS1NxRgTIVIDrztTFyH9uE7z4y3XmU2KtPOQMOrKHF9YxTa_8MMEtGbRZXiNTqRiQQ1I9OSYPXBe9Ne14d8Qz2vqi2zmRZitvy4uQox9iArkQIBIfvei1NYsK70iNSWBPxkvo1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E3C5A" w14:textId="77777777" w:rsidR="00437A60" w:rsidRPr="00696582" w:rsidRDefault="00437A60" w:rsidP="00437A60">
      <w:pPr>
        <w:pStyle w:val="afd"/>
        <w:jc w:val="center"/>
      </w:pPr>
      <w:r w:rsidRPr="00696582">
        <w:t>Рисунок 7.7 – Результат теста 7</w:t>
      </w:r>
    </w:p>
    <w:p w14:paraId="462DF979" w14:textId="77777777" w:rsidR="006967D2" w:rsidRPr="00696582" w:rsidRDefault="006967D2" w:rsidP="00437A60">
      <w:pPr>
        <w:pStyle w:val="afd"/>
        <w:jc w:val="center"/>
      </w:pPr>
    </w:p>
    <w:p w14:paraId="6CC87A4F" w14:textId="77777777" w:rsidR="006967D2" w:rsidRPr="00696582" w:rsidRDefault="00671DF6" w:rsidP="006967D2">
      <w:pPr>
        <w:pStyle w:val="afd"/>
        <w:keepNext/>
        <w:jc w:val="center"/>
      </w:pPr>
      <w:r w:rsidRPr="00696582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16AFEFF" wp14:editId="30C57F8A">
            <wp:extent cx="3648075" cy="3290539"/>
            <wp:effectExtent l="0" t="0" r="0" b="5715"/>
            <wp:docPr id="141" name="Рисунок 141" descr="https://lh6.googleusercontent.com/92gWOZiOcs5AdhhXhnEutj5JEOqNj84cR-YZwjV9XLiHAhc89AHcjWyXnWXECwKQUkTIy2z8zp5pwyAO9MH384_DfrTEStdBnXMWbBj-AOPto-RBzxGKd5sQSM6OwC458_hWUGDZlF6ee_y7_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6.googleusercontent.com/92gWOZiOcs5AdhhXhnEutj5JEOqNj84cR-YZwjV9XLiHAhc89AHcjWyXnWXECwKQUkTIy2z8zp5pwyAO9MH384_DfrTEStdBnXMWbBj-AOPto-RBzxGKd5sQSM6OwC458_hWUGDZlF6ee_y7_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034" cy="329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9235B" w14:textId="77777777" w:rsidR="006967D2" w:rsidRPr="00696582" w:rsidRDefault="006967D2" w:rsidP="006967D2">
      <w:pPr>
        <w:pStyle w:val="aff2"/>
        <w:ind w:firstLine="709"/>
        <w:jc w:val="center"/>
        <w:rPr>
          <w:i w:val="0"/>
          <w:color w:val="auto"/>
          <w:sz w:val="28"/>
          <w:szCs w:val="28"/>
        </w:rPr>
      </w:pPr>
      <w:r w:rsidRPr="00696582">
        <w:rPr>
          <w:i w:val="0"/>
          <w:color w:val="auto"/>
          <w:sz w:val="28"/>
          <w:szCs w:val="28"/>
        </w:rPr>
        <w:t>Рисунок 7.8 – Результат теста 8</w:t>
      </w:r>
    </w:p>
    <w:p w14:paraId="139E413D" w14:textId="77777777" w:rsidR="00C81534" w:rsidRPr="00696582" w:rsidRDefault="00C81534" w:rsidP="00F014DA">
      <w:pPr>
        <w:pStyle w:val="afd"/>
        <w:jc w:val="center"/>
      </w:pPr>
    </w:p>
    <w:p w14:paraId="39397935" w14:textId="77777777" w:rsidR="00C81534" w:rsidRPr="00696582" w:rsidRDefault="00671DF6" w:rsidP="00F014DA">
      <w:pPr>
        <w:pStyle w:val="afd"/>
        <w:jc w:val="center"/>
      </w:pPr>
      <w:r w:rsidRPr="00696582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3BA9133" wp14:editId="4761109E">
            <wp:extent cx="5734050" cy="4124325"/>
            <wp:effectExtent l="0" t="0" r="0" b="9525"/>
            <wp:docPr id="142" name="Рисунок 142" descr="https://lh6.googleusercontent.com/_cqZSz-VLpFFq5wGH3sMViLjI7GtkLoFmsySAx-wvyT3UVrGiRPN2-oAaVDIZm93yM_6d0EXOdf8O-ecp4xpzY3f-HVbocL02K8_FP_fJ6hd4gnkvAzrM-YETxR4swuH8EMsfaQaHj9sXVtwD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6.googleusercontent.com/_cqZSz-VLpFFq5wGH3sMViLjI7GtkLoFmsySAx-wvyT3UVrGiRPN2-oAaVDIZm93yM_6d0EXOdf8O-ecp4xpzY3f-HVbocL02K8_FP_fJ6hd4gnkvAzrM-YETxR4swuH8EMsfaQaHj9sXVtwDw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BBAFF" w14:textId="77777777" w:rsidR="00851DD7" w:rsidRPr="00696582" w:rsidRDefault="00437A60" w:rsidP="0026606E">
      <w:pPr>
        <w:pStyle w:val="afd"/>
        <w:jc w:val="center"/>
      </w:pPr>
      <w:r w:rsidRPr="00696582">
        <w:t>Рисунок 7.</w:t>
      </w:r>
      <w:r w:rsidR="006967D2" w:rsidRPr="00696582">
        <w:t>9</w:t>
      </w:r>
      <w:r w:rsidR="005D1964" w:rsidRPr="00696582">
        <w:t>.1</w:t>
      </w:r>
      <w:r w:rsidRPr="00696582">
        <w:t xml:space="preserve"> – Результат теста </w:t>
      </w:r>
      <w:r w:rsidR="006967D2" w:rsidRPr="00696582">
        <w:t>9</w:t>
      </w:r>
    </w:p>
    <w:p w14:paraId="2A71B330" w14:textId="77777777" w:rsidR="006967D2" w:rsidRPr="00696582" w:rsidRDefault="006967D2" w:rsidP="0026606E">
      <w:pPr>
        <w:pStyle w:val="afd"/>
        <w:jc w:val="center"/>
      </w:pPr>
    </w:p>
    <w:p w14:paraId="66F3F74D" w14:textId="77777777" w:rsidR="005D1964" w:rsidRPr="00696582" w:rsidRDefault="00671DF6" w:rsidP="005D1964">
      <w:pPr>
        <w:pStyle w:val="afd"/>
        <w:jc w:val="center"/>
      </w:pPr>
      <w:r w:rsidRPr="00696582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1C754FD" wp14:editId="071454B7">
            <wp:extent cx="5734050" cy="1476375"/>
            <wp:effectExtent l="0" t="0" r="0" b="9525"/>
            <wp:docPr id="143" name="Рисунок 143" descr="https://lh5.googleusercontent.com/EDC1Gsfh1DsY62fXsxD12kM51VGa17YFCEHsE4eOqlRSVL8LVptDThnfi60zyjmsxfOcwk_5QgLD6iAolQk-MU7PAdygwUDNLgsJNAaTaQPnK5NQIKiyaE3kq9g2N8ER04q3iBkkNa6FlZGm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5.googleusercontent.com/EDC1Gsfh1DsY62fXsxD12kM51VGa17YFCEHsE4eOqlRSVL8LVptDThnfi60zyjmsxfOcwk_5QgLD6iAolQk-MU7PAdygwUDNLgsJNAaTaQPnK5NQIKiyaE3kq9g2N8ER04q3iBkkNa6FlZGmTA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32E06" w14:textId="77777777" w:rsidR="005D1964" w:rsidRPr="00696582" w:rsidRDefault="005D1964" w:rsidP="005D1964">
      <w:pPr>
        <w:pStyle w:val="afd"/>
        <w:jc w:val="center"/>
      </w:pPr>
      <w:r w:rsidRPr="00696582">
        <w:t>Рисунок 7.9.2 – Результат теста 9</w:t>
      </w:r>
    </w:p>
    <w:p w14:paraId="4FE968FB" w14:textId="77777777" w:rsidR="005D1964" w:rsidRPr="00696582" w:rsidRDefault="005D1964" w:rsidP="0026606E">
      <w:pPr>
        <w:pStyle w:val="afd"/>
        <w:jc w:val="center"/>
      </w:pPr>
    </w:p>
    <w:p w14:paraId="486D45FE" w14:textId="77777777" w:rsidR="005D1964" w:rsidRPr="00696582" w:rsidRDefault="00671DF6" w:rsidP="005D1964">
      <w:pPr>
        <w:pStyle w:val="afd"/>
        <w:jc w:val="center"/>
      </w:pPr>
      <w:r w:rsidRPr="00696582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202AC0D" wp14:editId="2B8F31B6">
            <wp:extent cx="5734050" cy="4105275"/>
            <wp:effectExtent l="0" t="0" r="0" b="9525"/>
            <wp:docPr id="144" name="Рисунок 144" descr="https://lh5.googleusercontent.com/j8YI9o9G2aQKt09NRq58eGJ2PeGdlaIl0G3zZglhFb5zvK-meMOVcgz7Uw42c7RgKEHsVOdxlaVX8TTGJTjLZPVu3PpeaJlb2pk-JROtNnmU-khxhEu1vH9wGaYf0Vp-L1z9OzP6H5NzWT4X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5.googleusercontent.com/j8YI9o9G2aQKt09NRq58eGJ2PeGdlaIl0G3zZglhFb5zvK-meMOVcgz7Uw42c7RgKEHsVOdxlaVX8TTGJTjLZPVu3PpeaJlb2pk-JROtNnmU-khxhEu1vH9wGaYf0Vp-L1z9OzP6H5NzWT4XlQ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2EED4" w14:textId="77777777" w:rsidR="005D1964" w:rsidRPr="00696582" w:rsidRDefault="005D1964" w:rsidP="005D1964">
      <w:pPr>
        <w:pStyle w:val="afd"/>
        <w:jc w:val="center"/>
      </w:pPr>
      <w:r w:rsidRPr="00696582">
        <w:t>Рисунок 7.9.3 – Результат теста 9</w:t>
      </w:r>
    </w:p>
    <w:p w14:paraId="0E30EE6B" w14:textId="77777777" w:rsidR="0026606E" w:rsidRPr="00696582" w:rsidRDefault="0026606E" w:rsidP="0026606E">
      <w:pPr>
        <w:pStyle w:val="afd"/>
        <w:jc w:val="center"/>
      </w:pPr>
    </w:p>
    <w:p w14:paraId="06374994" w14:textId="77777777" w:rsidR="00851DD7" w:rsidRPr="00696582" w:rsidRDefault="00851DD7" w:rsidP="00851DD7">
      <w:pPr>
        <w:pStyle w:val="a7"/>
      </w:pPr>
      <w:r w:rsidRPr="00696582">
        <w:t>Для тестирования работы программы были использованы различные варианты действий пользователя. Программа корректно выполняет свои функции: разграничение прав доступа, добавление, изменение и удаление записей в различных таблицах, исправно обрабатывает запросы пользователя.</w:t>
      </w:r>
    </w:p>
    <w:p w14:paraId="120E69EA" w14:textId="77777777" w:rsidR="00851DD7" w:rsidRPr="00696582" w:rsidRDefault="00851DD7" w:rsidP="00851DD7">
      <w:pPr>
        <w:pStyle w:val="a7"/>
        <w:rPr>
          <w:shd w:val="clear" w:color="auto" w:fill="FFFFFF"/>
        </w:rPr>
      </w:pPr>
      <w:r w:rsidRPr="00696582">
        <w:t>В ходе тестирования ошибок не обнаружено.</w:t>
      </w:r>
    </w:p>
    <w:p w14:paraId="4E0203DC" w14:textId="77777777" w:rsidR="00437A60" w:rsidRPr="00696582" w:rsidRDefault="00437A60" w:rsidP="00851DD7">
      <w:pPr>
        <w:pStyle w:val="a7"/>
      </w:pPr>
    </w:p>
    <w:p w14:paraId="3E5ADE32" w14:textId="77777777" w:rsidR="00D1104C" w:rsidRPr="00696582" w:rsidRDefault="00565BC4" w:rsidP="005938D9">
      <w:pPr>
        <w:pStyle w:val="aa"/>
        <w:jc w:val="center"/>
        <w:rPr>
          <w:lang w:val="ru-RU"/>
        </w:rPr>
      </w:pPr>
      <w:r w:rsidRPr="00696582">
        <w:rPr>
          <w:lang w:val="ru-RU"/>
        </w:rPr>
        <w:br w:type="column"/>
      </w:r>
      <w:bookmarkStart w:id="24" w:name="_Toc116939235"/>
      <w:r w:rsidR="00EB004F" w:rsidRPr="00696582">
        <w:rPr>
          <w:lang w:val="ru-RU"/>
        </w:rPr>
        <w:lastRenderedPageBreak/>
        <w:t>Заключение</w:t>
      </w:r>
      <w:bookmarkEnd w:id="24"/>
    </w:p>
    <w:p w14:paraId="3F0B04BF" w14:textId="77777777" w:rsidR="00FF0DB3" w:rsidRPr="00696582" w:rsidRDefault="00671DF6" w:rsidP="00FF0DB3">
      <w:pPr>
        <w:pStyle w:val="a7"/>
      </w:pPr>
      <w:r w:rsidRPr="00696582">
        <w:t>В современном мире у большинства компаний существует задача хранить, обрабатывать и использовать в различных целях большие объёмы данных, и для каждой компании эти данные уникальны или требуют индивидуального подхода к хранению и обработке.</w:t>
      </w:r>
    </w:p>
    <w:p w14:paraId="24C1F266" w14:textId="148E59F1" w:rsidR="003A45CC" w:rsidRPr="00696582" w:rsidRDefault="005938D9" w:rsidP="003A45CC">
      <w:pPr>
        <w:pStyle w:val="a7"/>
      </w:pPr>
      <w:r w:rsidRPr="00696582">
        <w:t>В ходе выполнения проекта был</w:t>
      </w:r>
      <w:r w:rsidR="00973DF6" w:rsidRPr="00696582">
        <w:t>о создано клиент-серверное приложение «</w:t>
      </w:r>
      <w:r w:rsidR="00805A8D" w:rsidRPr="00696582">
        <w:t>Библиотека</w:t>
      </w:r>
      <w:r w:rsidR="00973DF6" w:rsidRPr="00696582">
        <w:t>». В процессе разработки были</w:t>
      </w:r>
      <w:r w:rsidRPr="00696582">
        <w:t xml:space="preserve"> закреплены навыки логического проектирования базы данных: были созданы диаграммы прецедентов, классов и последовательностей. Разработанная модель удовлетворяет условиям 3 нормальной формы.</w:t>
      </w:r>
    </w:p>
    <w:p w14:paraId="3F7CF2D2" w14:textId="77777777" w:rsidR="003A45CC" w:rsidRPr="00696582" w:rsidRDefault="003A45CC" w:rsidP="003A45CC">
      <w:pPr>
        <w:pStyle w:val="a7"/>
      </w:pPr>
      <w:r w:rsidRPr="00696582">
        <w:t>Было разработано приложение, реализовано разделение ролей</w:t>
      </w:r>
      <w:r w:rsidR="00973DF6" w:rsidRPr="00696582">
        <w:t xml:space="preserve"> – для каждого пользователя реализованы необходимые ему для работы функции</w:t>
      </w:r>
      <w:r w:rsidRPr="00696582">
        <w:t xml:space="preserve">. Созданное приложение </w:t>
      </w:r>
      <w:r w:rsidR="006849DF" w:rsidRPr="00696582">
        <w:t>решает поставленную задачу</w:t>
      </w:r>
      <w:r w:rsidR="00973DF6" w:rsidRPr="00696582">
        <w:t>, что подтверждается результатами тестирования.</w:t>
      </w:r>
    </w:p>
    <w:p w14:paraId="377C2BDF" w14:textId="77777777" w:rsidR="00EB004F" w:rsidRPr="00696582" w:rsidRDefault="00565BC4" w:rsidP="003A45CC">
      <w:pPr>
        <w:pStyle w:val="aa"/>
        <w:jc w:val="center"/>
        <w:rPr>
          <w:lang w:val="ru-RU"/>
        </w:rPr>
      </w:pPr>
      <w:r w:rsidRPr="00696582">
        <w:rPr>
          <w:lang w:val="ru-RU"/>
        </w:rPr>
        <w:br w:type="column"/>
      </w:r>
      <w:bookmarkStart w:id="25" w:name="_Toc116939236"/>
      <w:r w:rsidR="00EB004F" w:rsidRPr="00696582">
        <w:rPr>
          <w:lang w:val="ru-RU"/>
        </w:rPr>
        <w:lastRenderedPageBreak/>
        <w:t>Список использованных источников</w:t>
      </w:r>
      <w:bookmarkEnd w:id="25"/>
    </w:p>
    <w:p w14:paraId="31ABCBBA" w14:textId="77777777" w:rsidR="00400B4D" w:rsidRPr="00696582" w:rsidRDefault="00400B4D" w:rsidP="00565BC4">
      <w:pPr>
        <w:pStyle w:val="a8"/>
        <w:numPr>
          <w:ilvl w:val="0"/>
          <w:numId w:val="25"/>
        </w:numPr>
        <w:ind w:left="0" w:firstLine="709"/>
        <w:rPr>
          <w:szCs w:val="22"/>
        </w:rPr>
      </w:pPr>
      <w:r w:rsidRPr="00696582">
        <w:rPr>
          <w:szCs w:val="22"/>
        </w:rPr>
        <w:t xml:space="preserve">Кузин А.В. Базы </w:t>
      </w:r>
      <w:proofErr w:type="gramStart"/>
      <w:r w:rsidRPr="00696582">
        <w:rPr>
          <w:szCs w:val="22"/>
        </w:rPr>
        <w:t>данных :</w:t>
      </w:r>
      <w:proofErr w:type="gramEnd"/>
      <w:r w:rsidRPr="00696582">
        <w:rPr>
          <w:szCs w:val="22"/>
        </w:rPr>
        <w:t xml:space="preserve"> учеб. пособие по направлению </w:t>
      </w:r>
      <w:proofErr w:type="spellStart"/>
      <w:r w:rsidRPr="00696582">
        <w:rPr>
          <w:szCs w:val="22"/>
        </w:rPr>
        <w:t>подгот</w:t>
      </w:r>
      <w:proofErr w:type="spellEnd"/>
      <w:r w:rsidRPr="00696582">
        <w:rPr>
          <w:szCs w:val="22"/>
        </w:rPr>
        <w:t xml:space="preserve">. </w:t>
      </w:r>
      <w:proofErr w:type="spellStart"/>
      <w:r w:rsidRPr="00696582">
        <w:rPr>
          <w:szCs w:val="22"/>
        </w:rPr>
        <w:t>дипломир</w:t>
      </w:r>
      <w:proofErr w:type="spellEnd"/>
      <w:r w:rsidRPr="00696582">
        <w:rPr>
          <w:szCs w:val="22"/>
        </w:rPr>
        <w:t xml:space="preserve">. специалистов "Информатика и </w:t>
      </w:r>
      <w:proofErr w:type="spellStart"/>
      <w:r w:rsidRPr="00696582">
        <w:rPr>
          <w:szCs w:val="22"/>
        </w:rPr>
        <w:t>вычисл</w:t>
      </w:r>
      <w:proofErr w:type="spellEnd"/>
      <w:r w:rsidRPr="00696582">
        <w:rPr>
          <w:szCs w:val="22"/>
        </w:rPr>
        <w:t xml:space="preserve">. техника" / А. В. Кузин, С. В. </w:t>
      </w:r>
      <w:proofErr w:type="spellStart"/>
      <w:r w:rsidRPr="00696582">
        <w:rPr>
          <w:szCs w:val="22"/>
        </w:rPr>
        <w:t>Левонисова</w:t>
      </w:r>
      <w:proofErr w:type="spellEnd"/>
      <w:r w:rsidRPr="00696582">
        <w:rPr>
          <w:szCs w:val="22"/>
        </w:rPr>
        <w:t xml:space="preserve">. - 4-е изд., </w:t>
      </w:r>
      <w:proofErr w:type="gramStart"/>
      <w:r w:rsidRPr="00696582">
        <w:rPr>
          <w:szCs w:val="22"/>
        </w:rPr>
        <w:t>стер..</w:t>
      </w:r>
      <w:proofErr w:type="gramEnd"/>
      <w:r w:rsidRPr="00696582">
        <w:rPr>
          <w:szCs w:val="22"/>
        </w:rPr>
        <w:t xml:space="preserve"> - </w:t>
      </w:r>
      <w:proofErr w:type="gramStart"/>
      <w:r w:rsidRPr="00696582">
        <w:rPr>
          <w:szCs w:val="22"/>
        </w:rPr>
        <w:t>М. :</w:t>
      </w:r>
      <w:proofErr w:type="gramEnd"/>
      <w:r w:rsidRPr="00696582">
        <w:rPr>
          <w:szCs w:val="22"/>
        </w:rPr>
        <w:t xml:space="preserve"> Академия, 2010. - 311 с.</w:t>
      </w:r>
    </w:p>
    <w:p w14:paraId="26B35D83" w14:textId="77777777" w:rsidR="00400B4D" w:rsidRPr="00696582" w:rsidRDefault="00400B4D" w:rsidP="00565BC4">
      <w:pPr>
        <w:pStyle w:val="a8"/>
        <w:numPr>
          <w:ilvl w:val="0"/>
          <w:numId w:val="25"/>
        </w:numPr>
        <w:ind w:left="0" w:firstLine="709"/>
        <w:rPr>
          <w:szCs w:val="22"/>
        </w:rPr>
      </w:pPr>
      <w:r w:rsidRPr="00696582">
        <w:rPr>
          <w:szCs w:val="22"/>
        </w:rPr>
        <w:t xml:space="preserve">Базы </w:t>
      </w:r>
      <w:proofErr w:type="gramStart"/>
      <w:r w:rsidRPr="00696582">
        <w:rPr>
          <w:szCs w:val="22"/>
        </w:rPr>
        <w:t>данных :</w:t>
      </w:r>
      <w:proofErr w:type="gramEnd"/>
      <w:r w:rsidRPr="00696582">
        <w:rPr>
          <w:szCs w:val="22"/>
        </w:rPr>
        <w:t xml:space="preserve"> учеб. пособие / А. С. Дорофеев; Иркут. гос. техн. ун-т . – Иркутск: Изд-во </w:t>
      </w:r>
      <w:proofErr w:type="spellStart"/>
      <w:r w:rsidRPr="00696582">
        <w:rPr>
          <w:szCs w:val="22"/>
        </w:rPr>
        <w:t>ИрГТУ</w:t>
      </w:r>
      <w:proofErr w:type="spellEnd"/>
      <w:r w:rsidRPr="00696582">
        <w:rPr>
          <w:szCs w:val="22"/>
        </w:rPr>
        <w:t xml:space="preserve">, 2008. – 99 </w:t>
      </w:r>
      <w:proofErr w:type="gramStart"/>
      <w:r w:rsidRPr="00696582">
        <w:rPr>
          <w:szCs w:val="22"/>
        </w:rPr>
        <w:t>с. :</w:t>
      </w:r>
      <w:proofErr w:type="gramEnd"/>
      <w:r w:rsidRPr="00696582">
        <w:rPr>
          <w:szCs w:val="22"/>
        </w:rPr>
        <w:t xml:space="preserve"> a-ил.</w:t>
      </w:r>
    </w:p>
    <w:p w14:paraId="4A17343E" w14:textId="77777777" w:rsidR="00400B4D" w:rsidRPr="00696582" w:rsidRDefault="00400B4D" w:rsidP="00565BC4">
      <w:pPr>
        <w:pStyle w:val="a8"/>
        <w:numPr>
          <w:ilvl w:val="0"/>
          <w:numId w:val="25"/>
        </w:numPr>
        <w:ind w:left="0" w:firstLine="709"/>
        <w:rPr>
          <w:szCs w:val="22"/>
        </w:rPr>
      </w:pPr>
      <w:r w:rsidRPr="00696582">
        <w:rPr>
          <w:szCs w:val="22"/>
        </w:rPr>
        <w:t xml:space="preserve">Базы </w:t>
      </w:r>
      <w:proofErr w:type="gramStart"/>
      <w:r w:rsidRPr="00696582">
        <w:rPr>
          <w:szCs w:val="22"/>
        </w:rPr>
        <w:t>данных :</w:t>
      </w:r>
      <w:proofErr w:type="gramEnd"/>
      <w:r w:rsidRPr="00696582">
        <w:rPr>
          <w:szCs w:val="22"/>
        </w:rPr>
        <w:t xml:space="preserve"> учебник для прикладного бакалавриата / Б. Я. Советов, В. В. </w:t>
      </w:r>
      <w:proofErr w:type="spellStart"/>
      <w:r w:rsidRPr="00696582">
        <w:rPr>
          <w:szCs w:val="22"/>
        </w:rPr>
        <w:t>Цехановский</w:t>
      </w:r>
      <w:proofErr w:type="spellEnd"/>
      <w:r w:rsidRPr="00696582">
        <w:rPr>
          <w:szCs w:val="22"/>
        </w:rPr>
        <w:t>, В. Д. Чертовской; С.-</w:t>
      </w:r>
      <w:proofErr w:type="spellStart"/>
      <w:r w:rsidRPr="00696582">
        <w:rPr>
          <w:szCs w:val="22"/>
        </w:rPr>
        <w:t>Петерб</w:t>
      </w:r>
      <w:proofErr w:type="spellEnd"/>
      <w:r w:rsidRPr="00696582">
        <w:rPr>
          <w:szCs w:val="22"/>
        </w:rPr>
        <w:t xml:space="preserve">. гос. </w:t>
      </w:r>
      <w:proofErr w:type="spellStart"/>
      <w:r w:rsidRPr="00696582">
        <w:rPr>
          <w:szCs w:val="22"/>
        </w:rPr>
        <w:t>электротехн</w:t>
      </w:r>
      <w:proofErr w:type="spellEnd"/>
      <w:r w:rsidRPr="00696582">
        <w:rPr>
          <w:szCs w:val="22"/>
        </w:rPr>
        <w:t xml:space="preserve">. ун-т. – 2-е изд. . – Москва: </w:t>
      </w:r>
      <w:proofErr w:type="spellStart"/>
      <w:r w:rsidRPr="00696582">
        <w:rPr>
          <w:szCs w:val="22"/>
        </w:rPr>
        <w:t>Юрайт</w:t>
      </w:r>
      <w:proofErr w:type="spellEnd"/>
      <w:r w:rsidRPr="00696582">
        <w:rPr>
          <w:szCs w:val="22"/>
        </w:rPr>
        <w:t>, 2015. – 462 с. </w:t>
      </w:r>
    </w:p>
    <w:p w14:paraId="773C1D90" w14:textId="77777777" w:rsidR="00400B4D" w:rsidRPr="00696582" w:rsidRDefault="00400B4D" w:rsidP="00565BC4">
      <w:pPr>
        <w:pStyle w:val="a8"/>
        <w:numPr>
          <w:ilvl w:val="0"/>
          <w:numId w:val="25"/>
        </w:numPr>
        <w:ind w:left="0" w:firstLine="709"/>
        <w:rPr>
          <w:szCs w:val="22"/>
        </w:rPr>
      </w:pPr>
      <w:proofErr w:type="spellStart"/>
      <w:r w:rsidRPr="00696582">
        <w:rPr>
          <w:szCs w:val="22"/>
        </w:rPr>
        <w:t>Хомоненко</w:t>
      </w:r>
      <w:proofErr w:type="spellEnd"/>
      <w:r w:rsidRPr="00696582">
        <w:rPr>
          <w:szCs w:val="22"/>
        </w:rPr>
        <w:t xml:space="preserve"> А.Д. Базы данных: Учебник для ВУЗов / </w:t>
      </w:r>
      <w:proofErr w:type="spellStart"/>
      <w:r w:rsidRPr="00696582">
        <w:rPr>
          <w:szCs w:val="22"/>
        </w:rPr>
        <w:t>Хомоненко</w:t>
      </w:r>
      <w:proofErr w:type="spellEnd"/>
      <w:r w:rsidRPr="00696582">
        <w:rPr>
          <w:szCs w:val="22"/>
        </w:rPr>
        <w:t xml:space="preserve"> А.Д. Изд-во: "Корона-Век", 2010.</w:t>
      </w:r>
    </w:p>
    <w:p w14:paraId="584724DB" w14:textId="77777777" w:rsidR="00400B4D" w:rsidRPr="00696582" w:rsidRDefault="00400B4D" w:rsidP="00565BC4">
      <w:pPr>
        <w:pStyle w:val="a8"/>
        <w:numPr>
          <w:ilvl w:val="0"/>
          <w:numId w:val="25"/>
        </w:numPr>
        <w:ind w:left="0" w:firstLine="709"/>
        <w:rPr>
          <w:szCs w:val="22"/>
        </w:rPr>
      </w:pPr>
      <w:r w:rsidRPr="00696582">
        <w:rPr>
          <w:szCs w:val="22"/>
        </w:rPr>
        <w:t xml:space="preserve">Дорофеев А.С. Базы данных (09.03.01) для набора с 2019 г. [Электронный ресурс]. [2021]. URL: https://el.istu.edu/course/view.php?id=5192 (дата обращения: </w:t>
      </w:r>
      <w:r w:rsidR="009A535F" w:rsidRPr="00696582">
        <w:rPr>
          <w:szCs w:val="22"/>
        </w:rPr>
        <w:t>10.11.</w:t>
      </w:r>
      <w:r w:rsidRPr="00696582">
        <w:rPr>
          <w:szCs w:val="22"/>
        </w:rPr>
        <w:t>2021).</w:t>
      </w:r>
    </w:p>
    <w:p w14:paraId="3C5DD607" w14:textId="77777777" w:rsidR="00400B4D" w:rsidRPr="00696582" w:rsidRDefault="00400B4D" w:rsidP="00565BC4">
      <w:pPr>
        <w:pStyle w:val="a8"/>
        <w:numPr>
          <w:ilvl w:val="0"/>
          <w:numId w:val="25"/>
        </w:numPr>
        <w:ind w:left="0" w:firstLine="709"/>
        <w:rPr>
          <w:szCs w:val="22"/>
        </w:rPr>
      </w:pPr>
      <w:r w:rsidRPr="00696582">
        <w:rPr>
          <w:szCs w:val="22"/>
        </w:rPr>
        <w:t xml:space="preserve">Разработка приложений баз данных на основе современных </w:t>
      </w:r>
      <w:proofErr w:type="gramStart"/>
      <w:r w:rsidRPr="00696582">
        <w:rPr>
          <w:szCs w:val="22"/>
        </w:rPr>
        <w:t>технологий :</w:t>
      </w:r>
      <w:proofErr w:type="gramEnd"/>
      <w:r w:rsidRPr="00696582">
        <w:rPr>
          <w:szCs w:val="22"/>
        </w:rPr>
        <w:t xml:space="preserve"> учебное пособие для вузов по направлению "Конструкторско-технологическое обеспечение машиностроительных производств" / А. С. Дорофеев [и др.]. - Старый </w:t>
      </w:r>
      <w:proofErr w:type="gramStart"/>
      <w:r w:rsidRPr="00696582">
        <w:rPr>
          <w:szCs w:val="22"/>
        </w:rPr>
        <w:t>Оскол :</w:t>
      </w:r>
      <w:proofErr w:type="gramEnd"/>
      <w:r w:rsidRPr="00696582">
        <w:rPr>
          <w:szCs w:val="22"/>
        </w:rPr>
        <w:t xml:space="preserve"> ТНТ, 2020. - 275 с.</w:t>
      </w:r>
    </w:p>
    <w:p w14:paraId="76E896AB" w14:textId="77777777" w:rsidR="00400B4D" w:rsidRPr="00696582" w:rsidRDefault="00400B4D" w:rsidP="00565BC4">
      <w:pPr>
        <w:pStyle w:val="a8"/>
        <w:numPr>
          <w:ilvl w:val="0"/>
          <w:numId w:val="25"/>
        </w:numPr>
        <w:ind w:left="0" w:firstLine="709"/>
        <w:rPr>
          <w:szCs w:val="22"/>
        </w:rPr>
      </w:pPr>
      <w:proofErr w:type="spellStart"/>
      <w:r w:rsidRPr="00696582">
        <w:rPr>
          <w:szCs w:val="22"/>
        </w:rPr>
        <w:t>Ставров</w:t>
      </w:r>
      <w:proofErr w:type="spellEnd"/>
      <w:r w:rsidRPr="00696582">
        <w:rPr>
          <w:szCs w:val="22"/>
        </w:rPr>
        <w:t xml:space="preserve">, С. Г. Практикум по работе с базами данных в Microsoft </w:t>
      </w:r>
      <w:proofErr w:type="spellStart"/>
      <w:r w:rsidRPr="00696582">
        <w:rPr>
          <w:szCs w:val="22"/>
        </w:rPr>
        <w:t>Visio</w:t>
      </w:r>
      <w:proofErr w:type="spellEnd"/>
      <w:r w:rsidRPr="00696582">
        <w:rPr>
          <w:szCs w:val="22"/>
        </w:rPr>
        <w:t xml:space="preserve"> и СУБД Microsoft SQL </w:t>
      </w:r>
      <w:proofErr w:type="gramStart"/>
      <w:r w:rsidRPr="00696582">
        <w:rPr>
          <w:szCs w:val="22"/>
        </w:rPr>
        <w:t>Server :</w:t>
      </w:r>
      <w:proofErr w:type="gramEnd"/>
      <w:r w:rsidRPr="00696582">
        <w:rPr>
          <w:szCs w:val="22"/>
        </w:rPr>
        <w:t xml:space="preserve"> учебное пособие / С. Г. </w:t>
      </w:r>
      <w:proofErr w:type="spellStart"/>
      <w:r w:rsidRPr="00696582">
        <w:rPr>
          <w:szCs w:val="22"/>
        </w:rPr>
        <w:t>Ставров</w:t>
      </w:r>
      <w:proofErr w:type="spellEnd"/>
      <w:r w:rsidRPr="00696582">
        <w:rPr>
          <w:szCs w:val="22"/>
        </w:rPr>
        <w:t xml:space="preserve">, А. Е. Кочетков. — </w:t>
      </w:r>
      <w:proofErr w:type="gramStart"/>
      <w:r w:rsidRPr="00696582">
        <w:rPr>
          <w:szCs w:val="22"/>
        </w:rPr>
        <w:t>Иваново :</w:t>
      </w:r>
      <w:proofErr w:type="gramEnd"/>
      <w:r w:rsidRPr="00696582">
        <w:rPr>
          <w:szCs w:val="22"/>
        </w:rPr>
        <w:t xml:space="preserve"> ИГЭУ, 2018. — 80 с. — </w:t>
      </w:r>
      <w:proofErr w:type="gramStart"/>
      <w:r w:rsidRPr="00696582">
        <w:rPr>
          <w:szCs w:val="22"/>
        </w:rPr>
        <w:t>Текст :</w:t>
      </w:r>
      <w:proofErr w:type="gramEnd"/>
      <w:r w:rsidRPr="00696582">
        <w:rPr>
          <w:szCs w:val="22"/>
        </w:rPr>
        <w:t xml:space="preserve"> электронный // Лань : электронно-библиотечная система. — URL: </w:t>
      </w:r>
      <w:hyperlink r:id="rId57" w:history="1">
        <w:r w:rsidRPr="00696582">
          <w:rPr>
            <w:szCs w:val="22"/>
          </w:rPr>
          <w:t>https://e.lanbook.com/book/154589</w:t>
        </w:r>
      </w:hyperlink>
      <w:r w:rsidRPr="00696582">
        <w:rPr>
          <w:szCs w:val="22"/>
        </w:rPr>
        <w:t xml:space="preserve"> (дата обращения: </w:t>
      </w:r>
      <w:r w:rsidR="009A535F" w:rsidRPr="00696582">
        <w:rPr>
          <w:szCs w:val="22"/>
        </w:rPr>
        <w:t>10.11.</w:t>
      </w:r>
      <w:r w:rsidRPr="00696582">
        <w:rPr>
          <w:szCs w:val="22"/>
        </w:rPr>
        <w:t>2021).</w:t>
      </w:r>
    </w:p>
    <w:p w14:paraId="53E90CF0" w14:textId="77777777" w:rsidR="00973DF6" w:rsidRPr="00696582" w:rsidRDefault="00400B4D" w:rsidP="00565BC4">
      <w:pPr>
        <w:pStyle w:val="a8"/>
        <w:numPr>
          <w:ilvl w:val="0"/>
          <w:numId w:val="25"/>
        </w:numPr>
        <w:ind w:left="0" w:firstLine="709"/>
        <w:rPr>
          <w:szCs w:val="22"/>
        </w:rPr>
      </w:pPr>
      <w:r w:rsidRPr="00696582">
        <w:rPr>
          <w:szCs w:val="22"/>
        </w:rPr>
        <w:t xml:space="preserve">Волк, В. К. Базы </w:t>
      </w:r>
      <w:proofErr w:type="gramStart"/>
      <w:r w:rsidRPr="00696582">
        <w:rPr>
          <w:szCs w:val="22"/>
        </w:rPr>
        <w:t>данных :</w:t>
      </w:r>
      <w:proofErr w:type="gramEnd"/>
      <w:r w:rsidRPr="00696582">
        <w:rPr>
          <w:szCs w:val="22"/>
        </w:rPr>
        <w:t xml:space="preserve"> учебное пособие / В. К. Волк. — </w:t>
      </w:r>
      <w:proofErr w:type="gramStart"/>
      <w:r w:rsidRPr="00696582">
        <w:rPr>
          <w:szCs w:val="22"/>
        </w:rPr>
        <w:t>Курган :</w:t>
      </w:r>
      <w:proofErr w:type="gramEnd"/>
      <w:r w:rsidRPr="00696582">
        <w:rPr>
          <w:szCs w:val="22"/>
        </w:rPr>
        <w:t xml:space="preserve"> КГУ, 2018 — Часть 1 : Проектирование и программирование — 2018. — 178 с. — </w:t>
      </w:r>
      <w:r w:rsidRPr="00696582">
        <w:rPr>
          <w:szCs w:val="22"/>
          <w:lang w:val="en-US"/>
        </w:rPr>
        <w:t>ISBN</w:t>
      </w:r>
      <w:r w:rsidRPr="00696582">
        <w:rPr>
          <w:szCs w:val="22"/>
        </w:rPr>
        <w:t xml:space="preserve"> 978-5-4217-0472-0.</w:t>
      </w:r>
      <w:r w:rsidRPr="00696582">
        <w:rPr>
          <w:szCs w:val="22"/>
          <w:lang w:val="en-US"/>
        </w:rPr>
        <w:t> </w:t>
      </w:r>
      <w:r w:rsidRPr="00696582">
        <w:rPr>
          <w:szCs w:val="22"/>
        </w:rPr>
        <w:t xml:space="preserve">— </w:t>
      </w:r>
      <w:proofErr w:type="gramStart"/>
      <w:r w:rsidRPr="00696582">
        <w:rPr>
          <w:szCs w:val="22"/>
        </w:rPr>
        <w:t>Текст</w:t>
      </w:r>
      <w:r w:rsidRPr="00696582">
        <w:rPr>
          <w:szCs w:val="22"/>
          <w:lang w:val="en-US"/>
        </w:rPr>
        <w:t> </w:t>
      </w:r>
      <w:r w:rsidRPr="00696582">
        <w:rPr>
          <w:szCs w:val="22"/>
        </w:rPr>
        <w:t>:</w:t>
      </w:r>
      <w:proofErr w:type="gramEnd"/>
      <w:r w:rsidRPr="00696582">
        <w:rPr>
          <w:szCs w:val="22"/>
        </w:rPr>
        <w:t xml:space="preserve"> электронный</w:t>
      </w:r>
      <w:r w:rsidRPr="00696582">
        <w:rPr>
          <w:szCs w:val="22"/>
          <w:lang w:val="en-US"/>
        </w:rPr>
        <w:t> </w:t>
      </w:r>
      <w:r w:rsidRPr="00696582">
        <w:rPr>
          <w:szCs w:val="22"/>
        </w:rPr>
        <w:t xml:space="preserve">// Лань : электронно-библиотечная система. — </w:t>
      </w:r>
      <w:r w:rsidRPr="00696582">
        <w:rPr>
          <w:szCs w:val="22"/>
          <w:lang w:val="en-US"/>
        </w:rPr>
        <w:t>URL</w:t>
      </w:r>
      <w:r w:rsidRPr="00696582">
        <w:rPr>
          <w:szCs w:val="22"/>
        </w:rPr>
        <w:t xml:space="preserve">: </w:t>
      </w:r>
      <w:r w:rsidRPr="00696582">
        <w:rPr>
          <w:szCs w:val="22"/>
          <w:lang w:val="en-US"/>
        </w:rPr>
        <w:t>https</w:t>
      </w:r>
      <w:r w:rsidRPr="00696582">
        <w:rPr>
          <w:szCs w:val="22"/>
        </w:rPr>
        <w:t>://</w:t>
      </w:r>
      <w:r w:rsidRPr="00696582">
        <w:rPr>
          <w:szCs w:val="22"/>
          <w:lang w:val="en-US"/>
        </w:rPr>
        <w:t>e</w:t>
      </w:r>
      <w:r w:rsidRPr="00696582">
        <w:rPr>
          <w:szCs w:val="22"/>
        </w:rPr>
        <w:t>.</w:t>
      </w:r>
      <w:proofErr w:type="spellStart"/>
      <w:r w:rsidRPr="00696582">
        <w:rPr>
          <w:szCs w:val="22"/>
          <w:lang w:val="en-US"/>
        </w:rPr>
        <w:t>lanbook</w:t>
      </w:r>
      <w:proofErr w:type="spellEnd"/>
      <w:r w:rsidRPr="00696582">
        <w:rPr>
          <w:szCs w:val="22"/>
        </w:rPr>
        <w:t>.</w:t>
      </w:r>
      <w:r w:rsidRPr="00696582">
        <w:rPr>
          <w:szCs w:val="22"/>
          <w:lang w:val="en-US"/>
        </w:rPr>
        <w:t>com</w:t>
      </w:r>
      <w:r w:rsidRPr="00696582">
        <w:rPr>
          <w:szCs w:val="22"/>
        </w:rPr>
        <w:t>/</w:t>
      </w:r>
      <w:r w:rsidRPr="00696582">
        <w:rPr>
          <w:szCs w:val="22"/>
          <w:lang w:val="en-US"/>
        </w:rPr>
        <w:t>book</w:t>
      </w:r>
      <w:r w:rsidRPr="00696582">
        <w:rPr>
          <w:szCs w:val="22"/>
        </w:rPr>
        <w:t xml:space="preserve">/177903 (дата обращения: </w:t>
      </w:r>
      <w:r w:rsidR="009A535F" w:rsidRPr="00696582">
        <w:rPr>
          <w:szCs w:val="22"/>
        </w:rPr>
        <w:t>10</w:t>
      </w:r>
      <w:r w:rsidRPr="00696582">
        <w:rPr>
          <w:szCs w:val="22"/>
        </w:rPr>
        <w:t>.</w:t>
      </w:r>
      <w:r w:rsidR="009A535F" w:rsidRPr="00696582">
        <w:rPr>
          <w:szCs w:val="22"/>
        </w:rPr>
        <w:t>11</w:t>
      </w:r>
      <w:r w:rsidRPr="00696582">
        <w:rPr>
          <w:szCs w:val="22"/>
        </w:rPr>
        <w:t xml:space="preserve">.2021). </w:t>
      </w:r>
    </w:p>
    <w:p w14:paraId="2EA245E7" w14:textId="1A62990A" w:rsidR="00973DF6" w:rsidRPr="00696582" w:rsidRDefault="00973DF6">
      <w:pPr>
        <w:spacing w:after="200" w:line="276" w:lineRule="auto"/>
        <w:jc w:val="left"/>
        <w:rPr>
          <w:szCs w:val="22"/>
        </w:rPr>
      </w:pPr>
    </w:p>
    <w:sectPr w:rsidR="00973DF6" w:rsidRPr="00696582" w:rsidSect="00224C3C">
      <w:footerReference w:type="default" r:id="rId58"/>
      <w:pgSz w:w="11906" w:h="16838"/>
      <w:pgMar w:top="851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80FC7" w14:textId="77777777" w:rsidR="00A8081E" w:rsidRDefault="00A8081E" w:rsidP="00E17A9B">
      <w:r>
        <w:separator/>
      </w:r>
    </w:p>
  </w:endnote>
  <w:endnote w:type="continuationSeparator" w:id="0">
    <w:p w14:paraId="108C7072" w14:textId="77777777" w:rsidR="00A8081E" w:rsidRDefault="00A8081E" w:rsidP="00E17A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7009894"/>
      <w:docPartObj>
        <w:docPartGallery w:val="Page Numbers (Bottom of Page)"/>
        <w:docPartUnique/>
      </w:docPartObj>
    </w:sdtPr>
    <w:sdtContent>
      <w:p w14:paraId="677BA5FC" w14:textId="77777777" w:rsidR="008A1C6D" w:rsidRDefault="008A1C6D">
        <w:pPr>
          <w:pStyle w:val="afb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937B9F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9BB307" w14:textId="77777777" w:rsidR="008A1C6D" w:rsidRDefault="008A1C6D">
    <w:pPr>
      <w:pStyle w:val="af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473BDE" w14:textId="77777777" w:rsidR="00A8081E" w:rsidRDefault="00A8081E" w:rsidP="00E17A9B">
      <w:r>
        <w:separator/>
      </w:r>
    </w:p>
  </w:footnote>
  <w:footnote w:type="continuationSeparator" w:id="0">
    <w:p w14:paraId="7A19A7E8" w14:textId="77777777" w:rsidR="00A8081E" w:rsidRDefault="00A8081E" w:rsidP="00E17A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2D70E26"/>
    <w:multiLevelType w:val="singleLevel"/>
    <w:tmpl w:val="F9443F8E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2" w15:restartNumberingAfterBreak="0">
    <w:nsid w:val="066A44D5"/>
    <w:multiLevelType w:val="hybridMultilevel"/>
    <w:tmpl w:val="DC44B3BA"/>
    <w:lvl w:ilvl="0" w:tplc="C62C33CE">
      <w:start w:val="1"/>
      <w:numFmt w:val="decimal"/>
      <w:lvlText w:val="%1."/>
      <w:lvlJc w:val="left"/>
      <w:pPr>
        <w:ind w:left="1789" w:hanging="10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D885E91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0205982"/>
    <w:multiLevelType w:val="hybridMultilevel"/>
    <w:tmpl w:val="345C21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B02F65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16EB606E"/>
    <w:multiLevelType w:val="hybridMultilevel"/>
    <w:tmpl w:val="58C4C39A"/>
    <w:lvl w:ilvl="0" w:tplc="FFFFFFFF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cs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79B5189"/>
    <w:multiLevelType w:val="hybridMultilevel"/>
    <w:tmpl w:val="7EBC8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3F521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1C9410CC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EF729E5"/>
    <w:multiLevelType w:val="multilevel"/>
    <w:tmpl w:val="D070D3C8"/>
    <w:styleLink w:val="a"/>
    <w:lvl w:ilvl="0">
      <w:start w:val="1"/>
      <w:numFmt w:val="russianLower"/>
      <w:pStyle w:val="a0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2)"/>
      <w:lvlJc w:val="left"/>
      <w:pPr>
        <w:tabs>
          <w:tab w:val="num" w:pos="1418"/>
        </w:tabs>
        <w:ind w:left="1134" w:firstLine="0"/>
      </w:pPr>
      <w:rPr>
        <w:rFonts w:ascii="Times New Roman" w:hAnsi="Times New Roman" w:hint="default"/>
        <w:sz w:val="28"/>
      </w:rPr>
    </w:lvl>
    <w:lvl w:ilvl="2">
      <w:start w:val="1"/>
      <w:numFmt w:val="lowerRoman"/>
      <w:lvlText w:val="%3)"/>
      <w:lvlJc w:val="left"/>
      <w:pPr>
        <w:ind w:left="731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91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51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811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7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531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91" w:hanging="360"/>
      </w:pPr>
      <w:rPr>
        <w:rFonts w:hint="default"/>
      </w:rPr>
    </w:lvl>
  </w:abstractNum>
  <w:abstractNum w:abstractNumId="11" w15:restartNumberingAfterBreak="0">
    <w:nsid w:val="26B825E9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8824787"/>
    <w:multiLevelType w:val="multilevel"/>
    <w:tmpl w:val="D070D3C8"/>
    <w:numStyleLink w:val="a"/>
  </w:abstractNum>
  <w:abstractNum w:abstractNumId="13" w15:restartNumberingAfterBreak="0">
    <w:nsid w:val="2B5D3710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3032374C"/>
    <w:multiLevelType w:val="hybridMultilevel"/>
    <w:tmpl w:val="4EB87E12"/>
    <w:lvl w:ilvl="0" w:tplc="C62C33CE">
      <w:start w:val="1"/>
      <w:numFmt w:val="decimal"/>
      <w:lvlText w:val="%1."/>
      <w:lvlJc w:val="left"/>
      <w:pPr>
        <w:ind w:left="1789" w:hanging="10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9E49AD"/>
    <w:multiLevelType w:val="multilevel"/>
    <w:tmpl w:val="2B06F634"/>
    <w:styleLink w:val="a1"/>
    <w:lvl w:ilvl="0">
      <w:start w:val="1"/>
      <w:numFmt w:val="russianLow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 w:hint="default"/>
        <w:sz w:val="28"/>
      </w:rPr>
    </w:lvl>
    <w:lvl w:ilvl="1">
      <w:start w:val="1"/>
      <w:numFmt w:val="decimal"/>
      <w:lvlRestart w:val="0"/>
      <w:lvlText w:val="%2)"/>
      <w:lvlJc w:val="left"/>
      <w:pPr>
        <w:tabs>
          <w:tab w:val="num" w:pos="1418"/>
        </w:tabs>
        <w:ind w:left="1134" w:firstLine="0"/>
      </w:pPr>
      <w:rPr>
        <w:rFonts w:ascii="Times New Roman" w:hAnsi="Times New Roman" w:hint="default"/>
        <w:color w:val="000000" w:themeColor="text1"/>
        <w:sz w:val="28"/>
      </w:rPr>
    </w:lvl>
    <w:lvl w:ilvl="2">
      <w:start w:val="1"/>
      <w:numFmt w:val="lowerRoman"/>
      <w:lvlText w:val="%3)"/>
      <w:lvlJc w:val="left"/>
      <w:pPr>
        <w:ind w:left="193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29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65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01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37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73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090" w:hanging="360"/>
      </w:pPr>
      <w:rPr>
        <w:rFonts w:hint="default"/>
      </w:rPr>
    </w:lvl>
  </w:abstractNum>
  <w:abstractNum w:abstractNumId="16" w15:restartNumberingAfterBreak="0">
    <w:nsid w:val="31B412DB"/>
    <w:multiLevelType w:val="hybridMultilevel"/>
    <w:tmpl w:val="2D22D4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86B1AC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8BE024F"/>
    <w:multiLevelType w:val="hybridMultilevel"/>
    <w:tmpl w:val="D7DE1CF6"/>
    <w:lvl w:ilvl="0" w:tplc="FFFFFFFF">
      <w:numFmt w:val="bullet"/>
      <w:lvlText w:val="-"/>
      <w:lvlJc w:val="left"/>
      <w:pPr>
        <w:tabs>
          <w:tab w:val="num" w:pos="1065"/>
        </w:tabs>
        <w:ind w:left="1065" w:hanging="705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EB49CC"/>
    <w:multiLevelType w:val="hybridMultilevel"/>
    <w:tmpl w:val="919A3C14"/>
    <w:lvl w:ilvl="0" w:tplc="C62C33CE">
      <w:start w:val="1"/>
      <w:numFmt w:val="decimal"/>
      <w:lvlText w:val="%1."/>
      <w:lvlJc w:val="left"/>
      <w:pPr>
        <w:ind w:left="2149" w:hanging="10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9B1074C"/>
    <w:multiLevelType w:val="singleLevel"/>
    <w:tmpl w:val="51CC6DAE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21" w15:restartNumberingAfterBreak="0">
    <w:nsid w:val="3D384280"/>
    <w:multiLevelType w:val="multilevel"/>
    <w:tmpl w:val="2B06F634"/>
    <w:lvl w:ilvl="0">
      <w:start w:val="1"/>
      <w:numFmt w:val="russianLow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 w:hint="default"/>
        <w:sz w:val="28"/>
      </w:rPr>
    </w:lvl>
    <w:lvl w:ilvl="1">
      <w:start w:val="1"/>
      <w:numFmt w:val="decimal"/>
      <w:lvlRestart w:val="0"/>
      <w:lvlText w:val="%2)"/>
      <w:lvlJc w:val="left"/>
      <w:pPr>
        <w:tabs>
          <w:tab w:val="num" w:pos="1418"/>
        </w:tabs>
        <w:ind w:left="1134" w:firstLine="0"/>
      </w:pPr>
      <w:rPr>
        <w:rFonts w:ascii="Times New Roman" w:hAnsi="Times New Roman" w:hint="default"/>
        <w:color w:val="000000" w:themeColor="text1"/>
        <w:sz w:val="28"/>
      </w:rPr>
    </w:lvl>
    <w:lvl w:ilvl="2">
      <w:start w:val="1"/>
      <w:numFmt w:val="lowerRoman"/>
      <w:lvlText w:val="%3)"/>
      <w:lvlJc w:val="left"/>
      <w:pPr>
        <w:ind w:left="193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29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65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01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37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73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090" w:hanging="360"/>
      </w:pPr>
      <w:rPr>
        <w:rFonts w:hint="default"/>
      </w:rPr>
    </w:lvl>
  </w:abstractNum>
  <w:abstractNum w:abstractNumId="22" w15:restartNumberingAfterBreak="0">
    <w:nsid w:val="47A14059"/>
    <w:multiLevelType w:val="hybridMultilevel"/>
    <w:tmpl w:val="A57028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99F19F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4B3A46B1"/>
    <w:multiLevelType w:val="hybridMultilevel"/>
    <w:tmpl w:val="384665E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2A245B6"/>
    <w:multiLevelType w:val="hybridMultilevel"/>
    <w:tmpl w:val="24484814"/>
    <w:lvl w:ilvl="0" w:tplc="C62C33CE">
      <w:start w:val="1"/>
      <w:numFmt w:val="decimal"/>
      <w:lvlText w:val="%1."/>
      <w:lvlJc w:val="left"/>
      <w:pPr>
        <w:ind w:left="2498" w:hanging="10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7DA14D7"/>
    <w:multiLevelType w:val="hybridMultilevel"/>
    <w:tmpl w:val="44B4165A"/>
    <w:lvl w:ilvl="0" w:tplc="50D80802">
      <w:start w:val="1"/>
      <w:numFmt w:val="bullet"/>
      <w:pStyle w:val="a2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A983A9A"/>
    <w:multiLevelType w:val="hybridMultilevel"/>
    <w:tmpl w:val="D7AA3D7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8" w15:restartNumberingAfterBreak="0">
    <w:nsid w:val="5D5833D5"/>
    <w:multiLevelType w:val="hybridMultilevel"/>
    <w:tmpl w:val="400EAD82"/>
    <w:lvl w:ilvl="0" w:tplc="041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9" w15:restartNumberingAfterBreak="0">
    <w:nsid w:val="61E266A4"/>
    <w:multiLevelType w:val="multilevel"/>
    <w:tmpl w:val="2B06F634"/>
    <w:numStyleLink w:val="a1"/>
  </w:abstractNum>
  <w:abstractNum w:abstractNumId="30" w15:restartNumberingAfterBreak="0">
    <w:nsid w:val="6CF422A4"/>
    <w:multiLevelType w:val="hybridMultilevel"/>
    <w:tmpl w:val="45C63A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CC1C7A"/>
    <w:multiLevelType w:val="hybridMultilevel"/>
    <w:tmpl w:val="57F26E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4AA6559"/>
    <w:multiLevelType w:val="hybridMultilevel"/>
    <w:tmpl w:val="823CB560"/>
    <w:lvl w:ilvl="0" w:tplc="FFFFFFFF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cs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79515CE0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4" w15:restartNumberingAfterBreak="0">
    <w:nsid w:val="7AF13C21"/>
    <w:multiLevelType w:val="hybridMultilevel"/>
    <w:tmpl w:val="199E18EE"/>
    <w:lvl w:ilvl="0" w:tplc="C62C33CE">
      <w:start w:val="1"/>
      <w:numFmt w:val="decimal"/>
      <w:lvlText w:val="%1."/>
      <w:lvlJc w:val="left"/>
      <w:pPr>
        <w:ind w:left="2498" w:hanging="10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901091487">
    <w:abstractNumId w:val="28"/>
  </w:num>
  <w:num w:numId="2" w16cid:durableId="492643694">
    <w:abstractNumId w:val="26"/>
  </w:num>
  <w:num w:numId="3" w16cid:durableId="1355837718">
    <w:abstractNumId w:val="7"/>
  </w:num>
  <w:num w:numId="4" w16cid:durableId="1461996487">
    <w:abstractNumId w:val="30"/>
  </w:num>
  <w:num w:numId="5" w16cid:durableId="378555522">
    <w:abstractNumId w:val="23"/>
  </w:num>
  <w:num w:numId="6" w16cid:durableId="124129793">
    <w:abstractNumId w:val="15"/>
  </w:num>
  <w:num w:numId="7" w16cid:durableId="2140218937">
    <w:abstractNumId w:val="29"/>
  </w:num>
  <w:num w:numId="8" w16cid:durableId="192042695">
    <w:abstractNumId w:val="21"/>
  </w:num>
  <w:num w:numId="9" w16cid:durableId="1488135376">
    <w:abstractNumId w:val="27"/>
  </w:num>
  <w:num w:numId="10" w16cid:durableId="1840584833">
    <w:abstractNumId w:val="10"/>
  </w:num>
  <w:num w:numId="11" w16cid:durableId="2119913217">
    <w:abstractNumId w:val="12"/>
  </w:num>
  <w:num w:numId="12" w16cid:durableId="740179022">
    <w:abstractNumId w:val="8"/>
  </w:num>
  <w:num w:numId="13" w16cid:durableId="968439093">
    <w:abstractNumId w:val="17"/>
  </w:num>
  <w:num w:numId="14" w16cid:durableId="751124983">
    <w:abstractNumId w:val="11"/>
  </w:num>
  <w:num w:numId="15" w16cid:durableId="1868985499">
    <w:abstractNumId w:val="24"/>
  </w:num>
  <w:num w:numId="16" w16cid:durableId="696199404">
    <w:abstractNumId w:val="18"/>
  </w:num>
  <w:num w:numId="17" w16cid:durableId="2128785">
    <w:abstractNumId w:val="31"/>
  </w:num>
  <w:num w:numId="18" w16cid:durableId="643201417">
    <w:abstractNumId w:val="32"/>
  </w:num>
  <w:num w:numId="19" w16cid:durableId="1418820271">
    <w:abstractNumId w:val="6"/>
  </w:num>
  <w:num w:numId="20" w16cid:durableId="862716425">
    <w:abstractNumId w:val="1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21" w16cid:durableId="906301110">
    <w:abstractNumId w:val="1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22" w16cid:durableId="1025784872">
    <w:abstractNumId w:val="1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23" w16cid:durableId="197621731">
    <w:abstractNumId w:val="22"/>
  </w:num>
  <w:num w:numId="24" w16cid:durableId="1227033053">
    <w:abstractNumId w:val="16"/>
  </w:num>
  <w:num w:numId="25" w16cid:durableId="586306801">
    <w:abstractNumId w:val="2"/>
  </w:num>
  <w:num w:numId="26" w16cid:durableId="1576012972">
    <w:abstractNumId w:val="20"/>
  </w:num>
  <w:num w:numId="27" w16cid:durableId="159467226">
    <w:abstractNumId w:val="20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28" w16cid:durableId="1172523105">
    <w:abstractNumId w:val="20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29" w16cid:durableId="2011131044">
    <w:abstractNumId w:val="20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30" w16cid:durableId="1097479808">
    <w:abstractNumId w:val="20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31" w16cid:durableId="1645310828">
    <w:abstractNumId w:val="20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32" w16cid:durableId="210963933">
    <w:abstractNumId w:val="20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33" w16cid:durableId="178546336">
    <w:abstractNumId w:val="20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34" w16cid:durableId="667907044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</w:rPr>
      </w:lvl>
    </w:lvlOverride>
  </w:num>
  <w:num w:numId="35" w16cid:durableId="461116825">
    <w:abstractNumId w:val="9"/>
  </w:num>
  <w:num w:numId="36" w16cid:durableId="1721660875">
    <w:abstractNumId w:val="3"/>
  </w:num>
  <w:num w:numId="37" w16cid:durableId="1987318190">
    <w:abstractNumId w:val="13"/>
  </w:num>
  <w:num w:numId="38" w16cid:durableId="1503084080">
    <w:abstractNumId w:val="33"/>
  </w:num>
  <w:num w:numId="39" w16cid:durableId="462699939">
    <w:abstractNumId w:val="5"/>
  </w:num>
  <w:num w:numId="40" w16cid:durableId="2016422784">
    <w:abstractNumId w:val="14"/>
  </w:num>
  <w:num w:numId="41" w16cid:durableId="1757357509">
    <w:abstractNumId w:val="34"/>
  </w:num>
  <w:num w:numId="42" w16cid:durableId="1283153366">
    <w:abstractNumId w:val="4"/>
  </w:num>
  <w:num w:numId="43" w16cid:durableId="235483545">
    <w:abstractNumId w:val="19"/>
  </w:num>
  <w:num w:numId="44" w16cid:durableId="104163038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2565"/>
    <w:rsid w:val="00003430"/>
    <w:rsid w:val="00005E23"/>
    <w:rsid w:val="00005ED1"/>
    <w:rsid w:val="00024C33"/>
    <w:rsid w:val="00031D56"/>
    <w:rsid w:val="00051048"/>
    <w:rsid w:val="00060406"/>
    <w:rsid w:val="00064B0F"/>
    <w:rsid w:val="000714B8"/>
    <w:rsid w:val="00081B2F"/>
    <w:rsid w:val="000E1661"/>
    <w:rsid w:val="000E25D8"/>
    <w:rsid w:val="000E3AB2"/>
    <w:rsid w:val="000E7E27"/>
    <w:rsid w:val="000F2F70"/>
    <w:rsid w:val="00107CB7"/>
    <w:rsid w:val="00117D84"/>
    <w:rsid w:val="00125C58"/>
    <w:rsid w:val="0014016E"/>
    <w:rsid w:val="00144520"/>
    <w:rsid w:val="00155FFF"/>
    <w:rsid w:val="00191BA1"/>
    <w:rsid w:val="00193C0B"/>
    <w:rsid w:val="00195918"/>
    <w:rsid w:val="001C157C"/>
    <w:rsid w:val="001D158F"/>
    <w:rsid w:val="001F0476"/>
    <w:rsid w:val="001F1133"/>
    <w:rsid w:val="001F3708"/>
    <w:rsid w:val="002035F9"/>
    <w:rsid w:val="002057F9"/>
    <w:rsid w:val="00224C3C"/>
    <w:rsid w:val="00236C6C"/>
    <w:rsid w:val="00257F68"/>
    <w:rsid w:val="0026606E"/>
    <w:rsid w:val="0027278C"/>
    <w:rsid w:val="00281F27"/>
    <w:rsid w:val="002A0D13"/>
    <w:rsid w:val="002B2740"/>
    <w:rsid w:val="002B40B0"/>
    <w:rsid w:val="002B474E"/>
    <w:rsid w:val="002D69D6"/>
    <w:rsid w:val="002E0E8C"/>
    <w:rsid w:val="002F1A68"/>
    <w:rsid w:val="002F6CA9"/>
    <w:rsid w:val="0030043C"/>
    <w:rsid w:val="00310E4D"/>
    <w:rsid w:val="00341909"/>
    <w:rsid w:val="00345972"/>
    <w:rsid w:val="003555C7"/>
    <w:rsid w:val="003673A5"/>
    <w:rsid w:val="003A45CC"/>
    <w:rsid w:val="003B2C94"/>
    <w:rsid w:val="003C2E12"/>
    <w:rsid w:val="003E1A94"/>
    <w:rsid w:val="00400B4D"/>
    <w:rsid w:val="00400BE4"/>
    <w:rsid w:val="00401FB1"/>
    <w:rsid w:val="00403EAA"/>
    <w:rsid w:val="00421731"/>
    <w:rsid w:val="00433C1A"/>
    <w:rsid w:val="00437A60"/>
    <w:rsid w:val="00440E4D"/>
    <w:rsid w:val="00443B5A"/>
    <w:rsid w:val="0046006C"/>
    <w:rsid w:val="00476163"/>
    <w:rsid w:val="00476591"/>
    <w:rsid w:val="004C66D7"/>
    <w:rsid w:val="004D3113"/>
    <w:rsid w:val="004D7784"/>
    <w:rsid w:val="004E0A41"/>
    <w:rsid w:val="005145A0"/>
    <w:rsid w:val="00527549"/>
    <w:rsid w:val="0053560D"/>
    <w:rsid w:val="00536DE6"/>
    <w:rsid w:val="00540BF4"/>
    <w:rsid w:val="0055111E"/>
    <w:rsid w:val="00565BC4"/>
    <w:rsid w:val="00577150"/>
    <w:rsid w:val="00587FC6"/>
    <w:rsid w:val="005938D9"/>
    <w:rsid w:val="00595FC8"/>
    <w:rsid w:val="005A5B74"/>
    <w:rsid w:val="005D1964"/>
    <w:rsid w:val="005D4C99"/>
    <w:rsid w:val="005E471B"/>
    <w:rsid w:val="005E6A76"/>
    <w:rsid w:val="00613360"/>
    <w:rsid w:val="00614189"/>
    <w:rsid w:val="00617928"/>
    <w:rsid w:val="00626083"/>
    <w:rsid w:val="00631592"/>
    <w:rsid w:val="00634D66"/>
    <w:rsid w:val="00635522"/>
    <w:rsid w:val="006441F2"/>
    <w:rsid w:val="00654295"/>
    <w:rsid w:val="00661C4C"/>
    <w:rsid w:val="00671DF6"/>
    <w:rsid w:val="006849DF"/>
    <w:rsid w:val="00694B86"/>
    <w:rsid w:val="0069574D"/>
    <w:rsid w:val="0069642A"/>
    <w:rsid w:val="00696582"/>
    <w:rsid w:val="006967D2"/>
    <w:rsid w:val="006A656A"/>
    <w:rsid w:val="006B758F"/>
    <w:rsid w:val="006C4E67"/>
    <w:rsid w:val="006E3720"/>
    <w:rsid w:val="006F393F"/>
    <w:rsid w:val="00727077"/>
    <w:rsid w:val="007407F9"/>
    <w:rsid w:val="00750D8D"/>
    <w:rsid w:val="00751250"/>
    <w:rsid w:val="00767470"/>
    <w:rsid w:val="00780DB3"/>
    <w:rsid w:val="007A6083"/>
    <w:rsid w:val="007C3E66"/>
    <w:rsid w:val="007D1C5D"/>
    <w:rsid w:val="007D3744"/>
    <w:rsid w:val="007E2E5E"/>
    <w:rsid w:val="007F3743"/>
    <w:rsid w:val="00805A8D"/>
    <w:rsid w:val="00816E12"/>
    <w:rsid w:val="008452A6"/>
    <w:rsid w:val="00845830"/>
    <w:rsid w:val="00851DD7"/>
    <w:rsid w:val="00860F54"/>
    <w:rsid w:val="00895D00"/>
    <w:rsid w:val="008A1C6D"/>
    <w:rsid w:val="008A793D"/>
    <w:rsid w:val="008C73F9"/>
    <w:rsid w:val="008D6BA6"/>
    <w:rsid w:val="009007D3"/>
    <w:rsid w:val="009260C7"/>
    <w:rsid w:val="0092636A"/>
    <w:rsid w:val="00935406"/>
    <w:rsid w:val="00937B9F"/>
    <w:rsid w:val="00944FE6"/>
    <w:rsid w:val="00972A2E"/>
    <w:rsid w:val="00973DF6"/>
    <w:rsid w:val="009808BD"/>
    <w:rsid w:val="00992567"/>
    <w:rsid w:val="009A535F"/>
    <w:rsid w:val="009C6C9B"/>
    <w:rsid w:val="009C7612"/>
    <w:rsid w:val="009D3D93"/>
    <w:rsid w:val="009E6322"/>
    <w:rsid w:val="009F53B5"/>
    <w:rsid w:val="00A42F21"/>
    <w:rsid w:val="00A5404F"/>
    <w:rsid w:val="00A56D9E"/>
    <w:rsid w:val="00A644FC"/>
    <w:rsid w:val="00A702B3"/>
    <w:rsid w:val="00A8081E"/>
    <w:rsid w:val="00A82961"/>
    <w:rsid w:val="00A8483F"/>
    <w:rsid w:val="00A87908"/>
    <w:rsid w:val="00A926F8"/>
    <w:rsid w:val="00AD37EC"/>
    <w:rsid w:val="00AD41FE"/>
    <w:rsid w:val="00AF616C"/>
    <w:rsid w:val="00B1645A"/>
    <w:rsid w:val="00B37FB2"/>
    <w:rsid w:val="00B430F3"/>
    <w:rsid w:val="00B66AC1"/>
    <w:rsid w:val="00B66AF1"/>
    <w:rsid w:val="00B7079A"/>
    <w:rsid w:val="00B83F8D"/>
    <w:rsid w:val="00B84578"/>
    <w:rsid w:val="00B91DCF"/>
    <w:rsid w:val="00C022B7"/>
    <w:rsid w:val="00C07D18"/>
    <w:rsid w:val="00C26570"/>
    <w:rsid w:val="00C3436E"/>
    <w:rsid w:val="00C401B1"/>
    <w:rsid w:val="00C54FE4"/>
    <w:rsid w:val="00C5799E"/>
    <w:rsid w:val="00C61167"/>
    <w:rsid w:val="00C62C37"/>
    <w:rsid w:val="00C656FC"/>
    <w:rsid w:val="00C80FB1"/>
    <w:rsid w:val="00C81534"/>
    <w:rsid w:val="00C851CF"/>
    <w:rsid w:val="00CB096A"/>
    <w:rsid w:val="00CB6786"/>
    <w:rsid w:val="00CD0881"/>
    <w:rsid w:val="00CD4215"/>
    <w:rsid w:val="00CE3AE6"/>
    <w:rsid w:val="00D1104C"/>
    <w:rsid w:val="00D12DF9"/>
    <w:rsid w:val="00D8216A"/>
    <w:rsid w:val="00D958F4"/>
    <w:rsid w:val="00DC080C"/>
    <w:rsid w:val="00DD776B"/>
    <w:rsid w:val="00DE2565"/>
    <w:rsid w:val="00DE373E"/>
    <w:rsid w:val="00E06168"/>
    <w:rsid w:val="00E17A9B"/>
    <w:rsid w:val="00E31269"/>
    <w:rsid w:val="00E61BFF"/>
    <w:rsid w:val="00EA52E9"/>
    <w:rsid w:val="00EB004F"/>
    <w:rsid w:val="00EB0D9E"/>
    <w:rsid w:val="00EC4C27"/>
    <w:rsid w:val="00ED6F6D"/>
    <w:rsid w:val="00F014DA"/>
    <w:rsid w:val="00F07C13"/>
    <w:rsid w:val="00F10325"/>
    <w:rsid w:val="00F34E5A"/>
    <w:rsid w:val="00F740D6"/>
    <w:rsid w:val="00FC35BF"/>
    <w:rsid w:val="00FD119C"/>
    <w:rsid w:val="00FF0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EE0088"/>
  <w15:docId w15:val="{A5EBCD2A-A60F-444A-8D01-B421E0219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CE3AE6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0">
    <w:name w:val="heading 1"/>
    <w:basedOn w:val="a3"/>
    <w:next w:val="a3"/>
    <w:link w:val="11"/>
    <w:qFormat/>
    <w:rsid w:val="004E0A4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3"/>
    <w:next w:val="a3"/>
    <w:link w:val="20"/>
    <w:uiPriority w:val="9"/>
    <w:semiHidden/>
    <w:unhideWhenUsed/>
    <w:rsid w:val="00F740D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3"/>
    <w:next w:val="a3"/>
    <w:link w:val="30"/>
    <w:uiPriority w:val="9"/>
    <w:semiHidden/>
    <w:unhideWhenUsed/>
    <w:qFormat/>
    <w:rsid w:val="00CD421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12">
    <w:name w:val="Винокурова_заголовок1"/>
    <w:basedOn w:val="a3"/>
    <w:next w:val="a3"/>
    <w:rsid w:val="004E0A41"/>
    <w:pPr>
      <w:spacing w:before="120" w:after="120"/>
      <w:jc w:val="center"/>
      <w:outlineLvl w:val="0"/>
    </w:pPr>
    <w:rPr>
      <w:b/>
    </w:rPr>
  </w:style>
  <w:style w:type="paragraph" w:customStyle="1" w:styleId="21">
    <w:name w:val="Винокурова_заголовок2"/>
    <w:basedOn w:val="a3"/>
    <w:next w:val="a3"/>
    <w:rsid w:val="004E0A41"/>
    <w:pPr>
      <w:spacing w:before="60" w:after="60"/>
      <w:ind w:firstLine="709"/>
      <w:jc w:val="left"/>
      <w:outlineLvl w:val="1"/>
    </w:pPr>
    <w:rPr>
      <w:b/>
      <w:szCs w:val="28"/>
    </w:rPr>
  </w:style>
  <w:style w:type="paragraph" w:customStyle="1" w:styleId="a7">
    <w:name w:val="А_абзац"/>
    <w:basedOn w:val="a3"/>
    <w:qFormat/>
    <w:rsid w:val="004E0A41"/>
    <w:pPr>
      <w:ind w:firstLine="709"/>
    </w:pPr>
    <w:rPr>
      <w:color w:val="000000" w:themeColor="text1"/>
    </w:rPr>
  </w:style>
  <w:style w:type="paragraph" w:styleId="a8">
    <w:name w:val="List Paragraph"/>
    <w:basedOn w:val="a3"/>
    <w:link w:val="a9"/>
    <w:uiPriority w:val="34"/>
    <w:rsid w:val="004E0A41"/>
    <w:pPr>
      <w:ind w:left="720"/>
      <w:contextualSpacing/>
    </w:pPr>
  </w:style>
  <w:style w:type="paragraph" w:customStyle="1" w:styleId="aa">
    <w:name w:val="А_Заголовок"/>
    <w:basedOn w:val="10"/>
    <w:next w:val="a7"/>
    <w:qFormat/>
    <w:rsid w:val="004E0A41"/>
    <w:pPr>
      <w:spacing w:before="80" w:after="80"/>
      <w:ind w:firstLine="709"/>
    </w:pPr>
    <w:rPr>
      <w:rFonts w:ascii="Times New Roman" w:hAnsi="Times New Roman"/>
      <w:color w:val="000000" w:themeColor="text1"/>
      <w:lang w:val="en-US"/>
    </w:rPr>
  </w:style>
  <w:style w:type="paragraph" w:customStyle="1" w:styleId="22">
    <w:name w:val="А_заголовок2"/>
    <w:basedOn w:val="2"/>
    <w:next w:val="a7"/>
    <w:qFormat/>
    <w:rsid w:val="00F740D6"/>
    <w:pPr>
      <w:spacing w:before="80" w:after="80"/>
      <w:ind w:firstLine="709"/>
    </w:pPr>
    <w:rPr>
      <w:rFonts w:ascii="Times New Roman" w:hAnsi="Times New Roman"/>
      <w:color w:val="000000" w:themeColor="text1"/>
      <w:sz w:val="28"/>
    </w:rPr>
  </w:style>
  <w:style w:type="character" w:customStyle="1" w:styleId="11">
    <w:name w:val="Заголовок 1 Знак"/>
    <w:basedOn w:val="a4"/>
    <w:link w:val="10"/>
    <w:rsid w:val="004E0A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paragraph" w:customStyle="1" w:styleId="31">
    <w:name w:val="А_заголовок3"/>
    <w:basedOn w:val="3"/>
    <w:next w:val="a7"/>
    <w:qFormat/>
    <w:rsid w:val="00CD4215"/>
    <w:pPr>
      <w:spacing w:before="80" w:after="80"/>
      <w:ind w:firstLine="709"/>
    </w:pPr>
    <w:rPr>
      <w:rFonts w:ascii="Times New Roman" w:hAnsi="Times New Roman"/>
      <w:color w:val="000000" w:themeColor="text1"/>
    </w:rPr>
  </w:style>
  <w:style w:type="character" w:customStyle="1" w:styleId="20">
    <w:name w:val="Заголовок 2 Знак"/>
    <w:basedOn w:val="a4"/>
    <w:link w:val="2"/>
    <w:uiPriority w:val="9"/>
    <w:semiHidden/>
    <w:rsid w:val="00F740D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ab">
    <w:name w:val="TOC Heading"/>
    <w:basedOn w:val="10"/>
    <w:next w:val="a3"/>
    <w:uiPriority w:val="39"/>
    <w:semiHidden/>
    <w:unhideWhenUsed/>
    <w:qFormat/>
    <w:rsid w:val="00CD4215"/>
    <w:pPr>
      <w:spacing w:line="276" w:lineRule="auto"/>
      <w:jc w:val="left"/>
      <w:outlineLvl w:val="9"/>
    </w:pPr>
  </w:style>
  <w:style w:type="character" w:customStyle="1" w:styleId="30">
    <w:name w:val="Заголовок 3 Знак"/>
    <w:basedOn w:val="a4"/>
    <w:link w:val="3"/>
    <w:uiPriority w:val="9"/>
    <w:semiHidden/>
    <w:rsid w:val="00CD4215"/>
    <w:rPr>
      <w:rFonts w:asciiTheme="majorHAnsi" w:eastAsiaTheme="majorEastAsia" w:hAnsiTheme="majorHAnsi" w:cstheme="majorBidi"/>
      <w:b/>
      <w:bCs/>
      <w:color w:val="4F81BD" w:themeColor="accent1"/>
      <w:sz w:val="28"/>
      <w:lang w:val="en-GB"/>
    </w:rPr>
  </w:style>
  <w:style w:type="paragraph" w:styleId="13">
    <w:name w:val="toc 1"/>
    <w:basedOn w:val="a3"/>
    <w:next w:val="a3"/>
    <w:autoRedefine/>
    <w:uiPriority w:val="39"/>
    <w:unhideWhenUsed/>
    <w:rsid w:val="00CD4215"/>
    <w:pPr>
      <w:spacing w:after="100"/>
    </w:pPr>
  </w:style>
  <w:style w:type="paragraph" w:styleId="23">
    <w:name w:val="toc 2"/>
    <w:basedOn w:val="a3"/>
    <w:next w:val="a3"/>
    <w:autoRedefine/>
    <w:uiPriority w:val="39"/>
    <w:unhideWhenUsed/>
    <w:rsid w:val="00CD4215"/>
    <w:pPr>
      <w:spacing w:after="100"/>
      <w:ind w:left="280"/>
    </w:pPr>
  </w:style>
  <w:style w:type="paragraph" w:styleId="32">
    <w:name w:val="toc 3"/>
    <w:basedOn w:val="a3"/>
    <w:next w:val="a3"/>
    <w:autoRedefine/>
    <w:uiPriority w:val="39"/>
    <w:unhideWhenUsed/>
    <w:rsid w:val="00CD4215"/>
    <w:pPr>
      <w:spacing w:after="100"/>
      <w:ind w:left="560"/>
    </w:pPr>
  </w:style>
  <w:style w:type="character" w:styleId="ac">
    <w:name w:val="Hyperlink"/>
    <w:basedOn w:val="a4"/>
    <w:uiPriority w:val="99"/>
    <w:unhideWhenUsed/>
    <w:rsid w:val="00CD4215"/>
    <w:rPr>
      <w:color w:val="0000FF" w:themeColor="hyperlink"/>
      <w:u w:val="single"/>
    </w:rPr>
  </w:style>
  <w:style w:type="paragraph" w:styleId="ad">
    <w:name w:val="Balloon Text"/>
    <w:basedOn w:val="a3"/>
    <w:link w:val="ae"/>
    <w:uiPriority w:val="99"/>
    <w:semiHidden/>
    <w:unhideWhenUsed/>
    <w:rsid w:val="00CD4215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4"/>
    <w:link w:val="ad"/>
    <w:uiPriority w:val="99"/>
    <w:semiHidden/>
    <w:rsid w:val="00CD4215"/>
    <w:rPr>
      <w:rFonts w:ascii="Tahoma" w:eastAsia="MS Mincho" w:hAnsi="Tahoma" w:cs="Tahoma"/>
      <w:sz w:val="16"/>
      <w:szCs w:val="16"/>
      <w:lang w:val="en-GB"/>
    </w:rPr>
  </w:style>
  <w:style w:type="paragraph" w:customStyle="1" w:styleId="a2">
    <w:name w:val="А_МаркСписок"/>
    <w:basedOn w:val="a7"/>
    <w:qFormat/>
    <w:rsid w:val="00C26570"/>
    <w:pPr>
      <w:numPr>
        <w:numId w:val="2"/>
      </w:numPr>
      <w:spacing w:before="60"/>
      <w:ind w:left="709" w:right="992" w:firstLine="709"/>
    </w:pPr>
  </w:style>
  <w:style w:type="table" w:styleId="af">
    <w:name w:val="Table Grid"/>
    <w:basedOn w:val="a5"/>
    <w:uiPriority w:val="59"/>
    <w:rsid w:val="00C265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0">
    <w:name w:val="А_Таблица"/>
    <w:basedOn w:val="a3"/>
    <w:qFormat/>
    <w:rsid w:val="005E471B"/>
    <w:pPr>
      <w:ind w:firstLine="284"/>
    </w:pPr>
  </w:style>
  <w:style w:type="table" w:customStyle="1" w:styleId="af1">
    <w:name w:val="Ребзон_таблица"/>
    <w:basedOn w:val="a5"/>
    <w:uiPriority w:val="99"/>
    <w:rsid w:val="000F2F70"/>
    <w:pPr>
      <w:spacing w:after="0" w:line="240" w:lineRule="auto"/>
      <w:jc w:val="center"/>
    </w:pPr>
    <w:rPr>
      <w:rFonts w:ascii="Times New Roman" w:hAnsi="Times New Roman"/>
      <w:sz w:val="28"/>
    </w:rPr>
    <w:tblPr>
      <w:tblStyleRow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  <w:tblStylePr w:type="firstRow">
      <w:pPr>
        <w:jc w:val="center"/>
      </w:pPr>
      <w:rPr>
        <w:rFonts w:ascii="Times New Roman" w:hAnsi="Times New Roman"/>
        <w:sz w:val="28"/>
      </w:rPr>
      <w:tblPr/>
      <w:tcPr>
        <w:vAlign w:val="center"/>
      </w:tcPr>
    </w:tblStylePr>
    <w:tblStylePr w:type="band1Horz">
      <w:pPr>
        <w:wordWrap/>
        <w:ind w:firstLineChars="0" w:firstLine="284"/>
        <w:jc w:val="both"/>
      </w:pPr>
      <w:rPr>
        <w:rFonts w:ascii="Times New Roman" w:hAnsi="Times New Roman"/>
        <w:sz w:val="28"/>
      </w:rPr>
    </w:tblStylePr>
    <w:tblStylePr w:type="band2Horz">
      <w:pPr>
        <w:wordWrap/>
        <w:ind w:firstLineChars="0" w:firstLine="284"/>
        <w:jc w:val="both"/>
      </w:pPr>
      <w:rPr>
        <w:rFonts w:ascii="Times New Roman" w:hAnsi="Times New Roman"/>
        <w:sz w:val="28"/>
      </w:rPr>
    </w:tblStylePr>
  </w:style>
  <w:style w:type="numbering" w:customStyle="1" w:styleId="a1">
    <w:name w:val="Ребзон_нумерСписок"/>
    <w:basedOn w:val="a6"/>
    <w:uiPriority w:val="99"/>
    <w:rsid w:val="00767470"/>
    <w:pPr>
      <w:numPr>
        <w:numId w:val="6"/>
      </w:numPr>
    </w:pPr>
  </w:style>
  <w:style w:type="numbering" w:customStyle="1" w:styleId="a">
    <w:name w:val="Ребзон_Нумер"/>
    <w:basedOn w:val="a6"/>
    <w:uiPriority w:val="99"/>
    <w:rsid w:val="003673A5"/>
    <w:pPr>
      <w:numPr>
        <w:numId w:val="10"/>
      </w:numPr>
    </w:pPr>
  </w:style>
  <w:style w:type="numbering" w:customStyle="1" w:styleId="1">
    <w:name w:val="Стиль1"/>
    <w:uiPriority w:val="99"/>
    <w:rsid w:val="005E471B"/>
    <w:pPr>
      <w:numPr>
        <w:numId w:val="14"/>
      </w:numPr>
    </w:pPr>
  </w:style>
  <w:style w:type="paragraph" w:customStyle="1" w:styleId="a0">
    <w:name w:val="А_НумерСписок"/>
    <w:basedOn w:val="a8"/>
    <w:link w:val="af2"/>
    <w:qFormat/>
    <w:rsid w:val="005E471B"/>
    <w:pPr>
      <w:numPr>
        <w:numId w:val="11"/>
      </w:numPr>
    </w:pPr>
  </w:style>
  <w:style w:type="paragraph" w:customStyle="1" w:styleId="af3">
    <w:name w:val="А_названиеТаблицы"/>
    <w:basedOn w:val="a3"/>
    <w:qFormat/>
    <w:rsid w:val="005E471B"/>
    <w:pPr>
      <w:jc w:val="center"/>
    </w:pPr>
  </w:style>
  <w:style w:type="character" w:customStyle="1" w:styleId="a9">
    <w:name w:val="Абзац списка Знак"/>
    <w:basedOn w:val="a4"/>
    <w:link w:val="a8"/>
    <w:uiPriority w:val="34"/>
    <w:rsid w:val="005E471B"/>
    <w:rPr>
      <w:rFonts w:ascii="Times New Roman" w:eastAsia="MS Mincho" w:hAnsi="Times New Roman"/>
      <w:sz w:val="28"/>
      <w:lang w:val="en-GB"/>
    </w:rPr>
  </w:style>
  <w:style w:type="character" w:customStyle="1" w:styleId="af2">
    <w:name w:val="А_НумерСписок Знак"/>
    <w:basedOn w:val="a9"/>
    <w:link w:val="a0"/>
    <w:rsid w:val="005E471B"/>
    <w:rPr>
      <w:rFonts w:ascii="Times New Roman" w:eastAsia="MS Mincho" w:hAnsi="Times New Roman"/>
      <w:sz w:val="28"/>
      <w:lang w:val="en-GB"/>
    </w:rPr>
  </w:style>
  <w:style w:type="paragraph" w:customStyle="1" w:styleId="4">
    <w:name w:val="заголовок 4"/>
    <w:basedOn w:val="a3"/>
    <w:next w:val="a3"/>
    <w:rsid w:val="00DE2565"/>
    <w:pPr>
      <w:keepNext/>
      <w:jc w:val="center"/>
      <w:outlineLvl w:val="3"/>
    </w:pPr>
    <w:rPr>
      <w:b/>
      <w:sz w:val="32"/>
      <w:szCs w:val="20"/>
    </w:rPr>
  </w:style>
  <w:style w:type="paragraph" w:styleId="af4">
    <w:name w:val="Subtitle"/>
    <w:basedOn w:val="a3"/>
    <w:link w:val="af5"/>
    <w:qFormat/>
    <w:rsid w:val="00DE2565"/>
    <w:pPr>
      <w:jc w:val="center"/>
    </w:pPr>
    <w:rPr>
      <w:szCs w:val="20"/>
    </w:rPr>
  </w:style>
  <w:style w:type="character" w:customStyle="1" w:styleId="af5">
    <w:name w:val="Подзаголовок Знак"/>
    <w:basedOn w:val="a4"/>
    <w:link w:val="af4"/>
    <w:rsid w:val="00DE2565"/>
    <w:rPr>
      <w:rFonts w:ascii="Times New Roman" w:eastAsia="Times New Roman" w:hAnsi="Times New Roman" w:cs="Times New Roman"/>
      <w:sz w:val="28"/>
      <w:szCs w:val="20"/>
    </w:rPr>
  </w:style>
  <w:style w:type="paragraph" w:styleId="14">
    <w:name w:val="index 1"/>
    <w:basedOn w:val="a3"/>
    <w:next w:val="a3"/>
    <w:autoRedefine/>
    <w:uiPriority w:val="99"/>
    <w:semiHidden/>
    <w:unhideWhenUsed/>
    <w:rsid w:val="00DE2565"/>
    <w:pPr>
      <w:ind w:left="240" w:hanging="240"/>
    </w:pPr>
  </w:style>
  <w:style w:type="paragraph" w:styleId="af6">
    <w:name w:val="index heading"/>
    <w:basedOn w:val="a3"/>
    <w:next w:val="14"/>
    <w:rsid w:val="00DE2565"/>
  </w:style>
  <w:style w:type="paragraph" w:styleId="af7">
    <w:name w:val="Normal (Web)"/>
    <w:basedOn w:val="a3"/>
    <w:uiPriority w:val="99"/>
    <w:unhideWhenUsed/>
    <w:rsid w:val="00A42F21"/>
    <w:pPr>
      <w:spacing w:before="100" w:beforeAutospacing="1" w:after="100" w:afterAutospacing="1"/>
    </w:pPr>
  </w:style>
  <w:style w:type="character" w:styleId="af8">
    <w:name w:val="Strong"/>
    <w:basedOn w:val="a4"/>
    <w:uiPriority w:val="22"/>
    <w:qFormat/>
    <w:rsid w:val="00236C6C"/>
    <w:rPr>
      <w:b/>
      <w:bCs/>
    </w:rPr>
  </w:style>
  <w:style w:type="paragraph" w:styleId="af9">
    <w:name w:val="header"/>
    <w:basedOn w:val="a3"/>
    <w:link w:val="afa"/>
    <w:uiPriority w:val="99"/>
    <w:semiHidden/>
    <w:unhideWhenUsed/>
    <w:rsid w:val="00E17A9B"/>
    <w:pPr>
      <w:tabs>
        <w:tab w:val="center" w:pos="4677"/>
        <w:tab w:val="right" w:pos="9355"/>
      </w:tabs>
    </w:pPr>
  </w:style>
  <w:style w:type="character" w:customStyle="1" w:styleId="afa">
    <w:name w:val="Верхний колонтитул Знак"/>
    <w:basedOn w:val="a4"/>
    <w:link w:val="af9"/>
    <w:uiPriority w:val="99"/>
    <w:semiHidden/>
    <w:rsid w:val="00E17A9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b">
    <w:name w:val="footer"/>
    <w:basedOn w:val="a3"/>
    <w:link w:val="afc"/>
    <w:uiPriority w:val="99"/>
    <w:unhideWhenUsed/>
    <w:rsid w:val="00E17A9B"/>
    <w:pPr>
      <w:tabs>
        <w:tab w:val="center" w:pos="4677"/>
        <w:tab w:val="right" w:pos="9355"/>
      </w:tabs>
    </w:pPr>
  </w:style>
  <w:style w:type="character" w:customStyle="1" w:styleId="afc">
    <w:name w:val="Нижний колонтитул Знак"/>
    <w:basedOn w:val="a4"/>
    <w:link w:val="afb"/>
    <w:uiPriority w:val="99"/>
    <w:rsid w:val="00E17A9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d">
    <w:name w:val="Обычный текст"/>
    <w:basedOn w:val="a3"/>
    <w:link w:val="afe"/>
    <w:qFormat/>
    <w:rsid w:val="00E06168"/>
    <w:pPr>
      <w:shd w:val="clear" w:color="auto" w:fill="FFFFFF"/>
      <w:ind w:firstLine="709"/>
      <w:contextualSpacing/>
    </w:pPr>
    <w:rPr>
      <w:szCs w:val="28"/>
    </w:rPr>
  </w:style>
  <w:style w:type="character" w:customStyle="1" w:styleId="afe">
    <w:name w:val="Обычный текст Знак"/>
    <w:link w:val="afd"/>
    <w:rsid w:val="00E06168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styleId="aff">
    <w:name w:val="Body Text Indent"/>
    <w:basedOn w:val="a3"/>
    <w:link w:val="aff0"/>
    <w:rsid w:val="0053560D"/>
    <w:pPr>
      <w:ind w:firstLine="720"/>
    </w:pPr>
    <w:rPr>
      <w:color w:val="000000"/>
      <w:sz w:val="24"/>
      <w:szCs w:val="20"/>
    </w:rPr>
  </w:style>
  <w:style w:type="character" w:customStyle="1" w:styleId="aff0">
    <w:name w:val="Основной текст с отступом Знак"/>
    <w:basedOn w:val="a4"/>
    <w:link w:val="aff"/>
    <w:rsid w:val="0053560D"/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customStyle="1" w:styleId="aff1">
    <w:name w:val="Гамаюнова_абзац"/>
    <w:basedOn w:val="a3"/>
    <w:qFormat/>
    <w:rsid w:val="00751250"/>
    <w:pPr>
      <w:ind w:firstLine="709"/>
    </w:pPr>
    <w:rPr>
      <w:color w:val="000000" w:themeColor="text1"/>
    </w:rPr>
  </w:style>
  <w:style w:type="paragraph" w:styleId="aff2">
    <w:name w:val="caption"/>
    <w:basedOn w:val="a3"/>
    <w:next w:val="a3"/>
    <w:uiPriority w:val="35"/>
    <w:unhideWhenUsed/>
    <w:qFormat/>
    <w:rsid w:val="007D3744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apple-tab-span">
    <w:name w:val="apple-tab-span"/>
    <w:basedOn w:val="a4"/>
    <w:rsid w:val="008A1C6D"/>
  </w:style>
  <w:style w:type="paragraph" w:customStyle="1" w:styleId="msonormal0">
    <w:name w:val="msonormal"/>
    <w:basedOn w:val="a3"/>
    <w:rsid w:val="008A1C6D"/>
    <w:pPr>
      <w:spacing w:before="100" w:beforeAutospacing="1" w:after="100" w:afterAutospacing="1"/>
      <w:jc w:val="left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0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6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8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e.lanbook.com/book/154589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0;&#1083;&#1080;&#1085;&#1072;\Desktop\&#1059;&#1095;&#1077;&#1073;&#1072;\1%20&#1082;&#1091;&#1088;&#1089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2C6D92-06B8-4CEB-8270-08278309F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</Template>
  <TotalTime>3328</TotalTime>
  <Pages>37</Pages>
  <Words>3565</Words>
  <Characters>20322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23840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Антон Вилачёв</cp:lastModifiedBy>
  <cp:revision>15</cp:revision>
  <cp:lastPrinted>2022-05-18T05:18:00Z</cp:lastPrinted>
  <dcterms:created xsi:type="dcterms:W3CDTF">2022-05-10T12:23:00Z</dcterms:created>
  <dcterms:modified xsi:type="dcterms:W3CDTF">2022-10-17T14:46:00Z</dcterms:modified>
</cp:coreProperties>
</file>